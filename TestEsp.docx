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74BB1" w14:textId="47AFCC62" w:rsidR="009B129B" w:rsidRDefault="009B129B" w:rsidP="009B129B">
      <w:pPr>
        <w:pStyle w:val="titre05"/>
      </w:pPr>
    </w:p>
    <w:p w14:paraId="02C6E762" w14:textId="20AFA3F0" w:rsidR="009B129B" w:rsidRDefault="009B129B" w:rsidP="009B129B">
      <w:pPr>
        <w:pStyle w:val="titre05"/>
      </w:pPr>
      <w:r>
        <w:t>Test de l’esp32</w:t>
      </w:r>
    </w:p>
    <w:p w14:paraId="0D30F17A" w14:textId="29AC8D25" w:rsidR="009B129B" w:rsidRDefault="009B129B" w:rsidP="009B129B">
      <w:pPr>
        <w:pStyle w:val="titre05"/>
      </w:pPr>
    </w:p>
    <w:p w14:paraId="5BAF8447" w14:textId="46A8D5C0" w:rsidR="009B129B" w:rsidRDefault="009B129B" w:rsidP="009B129B">
      <w:pPr>
        <w:pStyle w:val="Titre1"/>
      </w:pPr>
      <w:r>
        <w:t>Test avec une LED</w:t>
      </w:r>
    </w:p>
    <w:p w14:paraId="23A74311" w14:textId="7A75DC15" w:rsidR="009B129B" w:rsidRDefault="009B129B" w:rsidP="009B129B"/>
    <w:p w14:paraId="234C29C2" w14:textId="60824F68" w:rsidR="00863738" w:rsidRDefault="00863738" w:rsidP="00863738">
      <w:r>
        <w:rPr>
          <w:noProof/>
        </w:rPr>
        <w:drawing>
          <wp:anchor distT="0" distB="0" distL="114300" distR="114300" simplePos="0" relativeHeight="251659264" behindDoc="0" locked="0" layoutInCell="1" allowOverlap="1" wp14:anchorId="69BA5DEA" wp14:editId="42E88432">
            <wp:simplePos x="0" y="0"/>
            <wp:positionH relativeFrom="column">
              <wp:posOffset>3317240</wp:posOffset>
            </wp:positionH>
            <wp:positionV relativeFrom="paragraph">
              <wp:posOffset>100965</wp:posOffset>
            </wp:positionV>
            <wp:extent cx="1743710" cy="2943860"/>
            <wp:effectExtent l="9525" t="0" r="0" b="0"/>
            <wp:wrapThrough wrapText="bothSides">
              <wp:wrapPolygon edited="0">
                <wp:start x="21482" y="-70"/>
                <wp:lineTo x="244" y="-70"/>
                <wp:lineTo x="244" y="21456"/>
                <wp:lineTo x="21482" y="21456"/>
                <wp:lineTo x="21482" y="-70"/>
              </wp:wrapPolygon>
            </wp:wrapThrough>
            <wp:docPr id="7" name="Image 7" descr="Une image contenant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437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Dans un premier temps, je teste un script simple pour allumer une </w:t>
      </w:r>
      <w:proofErr w:type="spellStart"/>
      <w:r>
        <w:t>Led</w:t>
      </w:r>
      <w:proofErr w:type="spellEnd"/>
      <w:r>
        <w:t>.</w:t>
      </w:r>
    </w:p>
    <w:p w14:paraId="62C499F3" w14:textId="03F60632" w:rsidR="009B129B" w:rsidRDefault="009B129B" w:rsidP="009B129B">
      <w:r>
        <w:rPr>
          <w:noProof/>
        </w:rPr>
        <w:drawing>
          <wp:anchor distT="0" distB="0" distL="114300" distR="114300" simplePos="0" relativeHeight="251658240" behindDoc="0" locked="0" layoutInCell="1" allowOverlap="1" wp14:anchorId="268DCC7C" wp14:editId="69F050FE">
            <wp:simplePos x="0" y="0"/>
            <wp:positionH relativeFrom="column">
              <wp:posOffset>-150522</wp:posOffset>
            </wp:positionH>
            <wp:positionV relativeFrom="paragraph">
              <wp:posOffset>251129</wp:posOffset>
            </wp:positionV>
            <wp:extent cx="1847850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377" y="21506"/>
                <wp:lineTo x="21377" y="0"/>
                <wp:lineTo x="0" y="0"/>
              </wp:wrapPolygon>
            </wp:wrapThrough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B52E7A7" w14:textId="288CF2F1" w:rsidR="009B129B" w:rsidRDefault="009B129B" w:rsidP="009B129B">
      <w:pPr>
        <w:pStyle w:val="titre05"/>
      </w:pPr>
    </w:p>
    <w:p w14:paraId="2A5D031E" w14:textId="72DEA83E" w:rsidR="009E67FC" w:rsidRDefault="009E67FC" w:rsidP="00173A6E">
      <w:pPr>
        <w:pStyle w:val="titre05"/>
      </w:pPr>
    </w:p>
    <w:p w14:paraId="69C1D3DA" w14:textId="58B86FAE" w:rsidR="009B129B" w:rsidRDefault="009B129B" w:rsidP="00173A6E">
      <w:pPr>
        <w:pStyle w:val="titre05"/>
      </w:pPr>
    </w:p>
    <w:p w14:paraId="5406BACC" w14:textId="2138F4E2" w:rsidR="00BB010A" w:rsidRDefault="00BB010A" w:rsidP="009B129B">
      <w:pPr>
        <w:pStyle w:val="titre05"/>
        <w:ind w:firstLine="0"/>
      </w:pPr>
    </w:p>
    <w:p w14:paraId="2117549A" w14:textId="17154AE6" w:rsidR="00BB010A" w:rsidRDefault="00BB010A" w:rsidP="009B129B">
      <w:pPr>
        <w:pStyle w:val="titre05"/>
        <w:ind w:firstLine="0"/>
      </w:pPr>
    </w:p>
    <w:p w14:paraId="40EB6C64" w14:textId="1BB9E4B7" w:rsidR="00BB010A" w:rsidRDefault="00BB010A" w:rsidP="00BB010A">
      <w:pPr>
        <w:ind w:firstLine="0"/>
      </w:pPr>
      <w:r>
        <w:br w:type="page"/>
      </w:r>
    </w:p>
    <w:p w14:paraId="4587F6CE" w14:textId="77777777" w:rsidR="00BB010A" w:rsidRPr="00BB010A" w:rsidRDefault="00BB010A" w:rsidP="00BB010A">
      <w:pPr>
        <w:ind w:firstLine="0"/>
        <w:rPr>
          <w:sz w:val="36"/>
        </w:rPr>
      </w:pPr>
    </w:p>
    <w:p w14:paraId="1094BAE0" w14:textId="55308560" w:rsidR="009B129B" w:rsidRDefault="009B129B" w:rsidP="009B129B">
      <w:pPr>
        <w:pStyle w:val="Titre1"/>
      </w:pPr>
      <w:r>
        <w:t>Test changement d’état avec un bouton poussoir</w:t>
      </w:r>
      <w:r w:rsidR="00350369">
        <w:t xml:space="preserve"> (résistance Pull-Down)</w:t>
      </w:r>
    </w:p>
    <w:p w14:paraId="78E9537D" w14:textId="5343A9C0" w:rsidR="00350369" w:rsidRDefault="00350369" w:rsidP="00350369"/>
    <w:p w14:paraId="499036A9" w14:textId="794770C0" w:rsidR="00350369" w:rsidRDefault="00863738" w:rsidP="00350369">
      <w:r>
        <w:t xml:space="preserve">A l’aide d’une résistance Pull-Down je cherche </w:t>
      </w:r>
      <w:r w:rsidR="00B106CA">
        <w:t>à</w:t>
      </w:r>
      <w:r>
        <w:t xml:space="preserve"> visualiser </w:t>
      </w:r>
      <w:r w:rsidR="003356C7">
        <w:t>les changements</w:t>
      </w:r>
      <w:r w:rsidR="00B106CA">
        <w:t xml:space="preserve"> d’état </w:t>
      </w:r>
      <w:r w:rsidR="003356C7">
        <w:t xml:space="preserve">en continu </w:t>
      </w:r>
      <w:r w:rsidR="00B106CA">
        <w:t xml:space="preserve">correspondant à une coupure Laser, lorsqu’un Laser est </w:t>
      </w:r>
      <w:proofErr w:type="gramStart"/>
      <w:r w:rsidR="00B106CA">
        <w:t>couper</w:t>
      </w:r>
      <w:proofErr w:type="gramEnd"/>
      <w:r w:rsidR="00B106CA">
        <w:t xml:space="preserve"> l’état passe </w:t>
      </w:r>
      <w:r w:rsidR="003356C7">
        <w:t>à 1 et il est à 0 en temps normal.</w:t>
      </w:r>
    </w:p>
    <w:p w14:paraId="21B18D08" w14:textId="4F1EB212" w:rsidR="00321C9F" w:rsidRDefault="00321C9F" w:rsidP="00350369"/>
    <w:p w14:paraId="7D673170" w14:textId="54E129E2" w:rsidR="00BB010A" w:rsidRDefault="00863738">
      <w:pPr>
        <w:ind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272F66" wp14:editId="6DE63BCF">
            <wp:simplePos x="0" y="0"/>
            <wp:positionH relativeFrom="column">
              <wp:posOffset>-293591</wp:posOffset>
            </wp:positionH>
            <wp:positionV relativeFrom="paragraph">
              <wp:posOffset>411729</wp:posOffset>
            </wp:positionV>
            <wp:extent cx="2447021" cy="2424223"/>
            <wp:effectExtent l="0" t="0" r="0" b="0"/>
            <wp:wrapThrough wrapText="bothSides">
              <wp:wrapPolygon edited="0">
                <wp:start x="0" y="0"/>
                <wp:lineTo x="0" y="21391"/>
                <wp:lineTo x="21359" y="21391"/>
                <wp:lineTo x="21359" y="0"/>
                <wp:lineTo x="0" y="0"/>
              </wp:wrapPolygon>
            </wp:wrapThrough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021" cy="2424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D64BA4E" wp14:editId="22B0F70B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965450" cy="3199130"/>
            <wp:effectExtent l="0" t="2540" r="3810" b="3810"/>
            <wp:wrapThrough wrapText="bothSides">
              <wp:wrapPolygon edited="0">
                <wp:start x="21619" y="17"/>
                <wp:lineTo x="111" y="17"/>
                <wp:lineTo x="111" y="21497"/>
                <wp:lineTo x="21619" y="21497"/>
                <wp:lineTo x="21619" y="17"/>
              </wp:wrapPolygon>
            </wp:wrapThrough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1" t="32404" r="7994" b="20249"/>
                    <a:stretch/>
                  </pic:blipFill>
                  <pic:spPr bwMode="auto">
                    <a:xfrm rot="16200000">
                      <a:off x="0" y="0"/>
                      <a:ext cx="296545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B010A">
        <w:br w:type="page"/>
      </w:r>
    </w:p>
    <w:p w14:paraId="77EDB114" w14:textId="77777777" w:rsidR="00321C9F" w:rsidRDefault="00321C9F" w:rsidP="00350369"/>
    <w:p w14:paraId="16DA2705" w14:textId="54035B2B" w:rsidR="00321C9F" w:rsidRDefault="00321C9F" w:rsidP="00321C9F">
      <w:pPr>
        <w:pStyle w:val="Titre1"/>
      </w:pPr>
      <w:r>
        <w:t>Test</w:t>
      </w:r>
      <w:r w:rsidRPr="00321C9F">
        <w:t xml:space="preserve"> </w:t>
      </w:r>
      <w:r>
        <w:t xml:space="preserve">changement d’état avec un bouton poussoir </w:t>
      </w:r>
      <w:r w:rsidR="0049674C">
        <w:t>(détection d’un front montant ou descendant)</w:t>
      </w:r>
    </w:p>
    <w:p w14:paraId="1FCD6DCB" w14:textId="532C7AD2" w:rsidR="0049674C" w:rsidRDefault="0049674C" w:rsidP="0049674C"/>
    <w:p w14:paraId="5A2317A0" w14:textId="74C78942" w:rsidR="003356C7" w:rsidRPr="0049674C" w:rsidRDefault="003356C7" w:rsidP="003356C7">
      <w:r>
        <w:t>A l’aide de la résistance Pull-Down je cherche à détecter les fronts montant et descendant.</w:t>
      </w:r>
    </w:p>
    <w:p w14:paraId="0C1080DC" w14:textId="6C70BAE7" w:rsidR="00321C9F" w:rsidRDefault="003356C7" w:rsidP="00321C9F">
      <w:r>
        <w:rPr>
          <w:noProof/>
        </w:rPr>
        <w:drawing>
          <wp:anchor distT="0" distB="0" distL="114300" distR="114300" simplePos="0" relativeHeight="251662336" behindDoc="0" locked="0" layoutInCell="1" allowOverlap="1" wp14:anchorId="668B1AD1" wp14:editId="730E2C6A">
            <wp:simplePos x="0" y="0"/>
            <wp:positionH relativeFrom="margin">
              <wp:posOffset>565454</wp:posOffset>
            </wp:positionH>
            <wp:positionV relativeFrom="paragraph">
              <wp:posOffset>223051</wp:posOffset>
            </wp:positionV>
            <wp:extent cx="4518660" cy="2830830"/>
            <wp:effectExtent l="0" t="0" r="0" b="7620"/>
            <wp:wrapThrough wrapText="bothSides">
              <wp:wrapPolygon edited="0">
                <wp:start x="0" y="0"/>
                <wp:lineTo x="0" y="21513"/>
                <wp:lineTo x="21491" y="21513"/>
                <wp:lineTo x="21491" y="0"/>
                <wp:lineTo x="0" y="0"/>
              </wp:wrapPolygon>
            </wp:wrapThrough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466BF" w14:textId="3456ED38" w:rsidR="0049674C" w:rsidRDefault="0049674C" w:rsidP="00321C9F"/>
    <w:p w14:paraId="05D73FE2" w14:textId="2DBA7FF8" w:rsidR="0049674C" w:rsidRDefault="0049674C" w:rsidP="00321C9F"/>
    <w:p w14:paraId="66CC0FC7" w14:textId="3D863875" w:rsidR="0049674C" w:rsidRDefault="0049674C" w:rsidP="00321C9F"/>
    <w:p w14:paraId="6130C14F" w14:textId="2674E79D" w:rsidR="0049674C" w:rsidRDefault="0049674C" w:rsidP="00321C9F"/>
    <w:p w14:paraId="6DE64BCC" w14:textId="36F6C22D" w:rsidR="0049674C" w:rsidRDefault="0049674C" w:rsidP="00321C9F"/>
    <w:p w14:paraId="338415EF" w14:textId="6D4A46A4" w:rsidR="0049674C" w:rsidRDefault="0049674C" w:rsidP="00321C9F"/>
    <w:p w14:paraId="5584F318" w14:textId="686EC0C0" w:rsidR="0049674C" w:rsidRDefault="0049674C" w:rsidP="00321C9F"/>
    <w:p w14:paraId="7BE56834" w14:textId="2ADB86A8" w:rsidR="0049674C" w:rsidRDefault="0049674C" w:rsidP="00321C9F"/>
    <w:p w14:paraId="42C9A6EF" w14:textId="1CF1DCEE" w:rsidR="0049674C" w:rsidRDefault="0049674C" w:rsidP="00321C9F"/>
    <w:p w14:paraId="05B55BA0" w14:textId="1988AF57" w:rsidR="00BB010A" w:rsidRDefault="00BB010A" w:rsidP="00321C9F"/>
    <w:p w14:paraId="2BBB6882" w14:textId="4FA51D24" w:rsidR="00BB010A" w:rsidRDefault="00BB010A" w:rsidP="00321C9F"/>
    <w:p w14:paraId="0C5BC6B9" w14:textId="74AF4F16" w:rsidR="00BB010A" w:rsidRDefault="00BB010A">
      <w:pPr>
        <w:ind w:firstLine="0"/>
      </w:pPr>
      <w:r>
        <w:br w:type="page"/>
      </w:r>
    </w:p>
    <w:p w14:paraId="047A04E5" w14:textId="77777777" w:rsidR="00BB010A" w:rsidRDefault="00BB010A" w:rsidP="00321C9F"/>
    <w:p w14:paraId="5BC6B63D" w14:textId="64A3533D" w:rsidR="0049674C" w:rsidRDefault="0049674C" w:rsidP="0049674C">
      <w:pPr>
        <w:pStyle w:val="Titre1"/>
      </w:pPr>
      <w:r>
        <w:t>Test</w:t>
      </w:r>
      <w:r w:rsidRPr="00321C9F">
        <w:t xml:space="preserve"> </w:t>
      </w:r>
      <w:r>
        <w:t>changement d’état avec un bouton poussoir (compteur)</w:t>
      </w:r>
    </w:p>
    <w:p w14:paraId="5EF4434C" w14:textId="4FAF48AC" w:rsidR="0049674C" w:rsidRDefault="0049674C" w:rsidP="00321C9F"/>
    <w:p w14:paraId="1BFE90F8" w14:textId="48E5736B" w:rsidR="00E04166" w:rsidRDefault="003356C7" w:rsidP="00321C9F">
      <w:r>
        <w:t xml:space="preserve">Je cherche à comptabiliser le nombre de front montant/descendant </w:t>
      </w:r>
      <w:proofErr w:type="spellStart"/>
      <w:r>
        <w:t>detecté</w:t>
      </w:r>
      <w:proofErr w:type="spellEnd"/>
      <w:r>
        <w:t>.</w:t>
      </w:r>
    </w:p>
    <w:p w14:paraId="2E75B585" w14:textId="1ABB8864" w:rsidR="00EB630F" w:rsidRDefault="00EB630F" w:rsidP="00321C9F"/>
    <w:p w14:paraId="51347BED" w14:textId="1283DFB4" w:rsidR="00EB630F" w:rsidRDefault="003356C7" w:rsidP="00321C9F">
      <w:r>
        <w:rPr>
          <w:noProof/>
        </w:rPr>
        <w:drawing>
          <wp:anchor distT="0" distB="0" distL="114300" distR="114300" simplePos="0" relativeHeight="251663360" behindDoc="0" locked="0" layoutInCell="1" allowOverlap="1" wp14:anchorId="14305DF6" wp14:editId="6829C179">
            <wp:simplePos x="0" y="0"/>
            <wp:positionH relativeFrom="margin">
              <wp:align>center</wp:align>
            </wp:positionH>
            <wp:positionV relativeFrom="paragraph">
              <wp:posOffset>14716</wp:posOffset>
            </wp:positionV>
            <wp:extent cx="4550735" cy="3201867"/>
            <wp:effectExtent l="0" t="0" r="2540" b="0"/>
            <wp:wrapThrough wrapText="bothSides">
              <wp:wrapPolygon edited="0">
                <wp:start x="0" y="0"/>
                <wp:lineTo x="0" y="21463"/>
                <wp:lineTo x="21522" y="21463"/>
                <wp:lineTo x="21522" y="0"/>
                <wp:lineTo x="0" y="0"/>
              </wp:wrapPolygon>
            </wp:wrapThrough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35" cy="3201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F3884" w14:textId="278805EF" w:rsidR="00EB630F" w:rsidRDefault="00EB630F" w:rsidP="00321C9F"/>
    <w:p w14:paraId="28585D8B" w14:textId="61096E6B" w:rsidR="00EB630F" w:rsidRDefault="00EB630F" w:rsidP="00321C9F"/>
    <w:p w14:paraId="41DDDF4E" w14:textId="77CC8468" w:rsidR="00EB630F" w:rsidRDefault="00EB630F" w:rsidP="00321C9F"/>
    <w:p w14:paraId="7C007826" w14:textId="390E3913" w:rsidR="00EB630F" w:rsidRDefault="00EB630F" w:rsidP="00321C9F"/>
    <w:p w14:paraId="71B05DB3" w14:textId="16078707" w:rsidR="00EB630F" w:rsidRDefault="00EB630F" w:rsidP="00321C9F"/>
    <w:p w14:paraId="39D3D9B5" w14:textId="0F53B725" w:rsidR="00EB630F" w:rsidRDefault="00EB630F" w:rsidP="00321C9F"/>
    <w:p w14:paraId="19A5B75F" w14:textId="05788272" w:rsidR="00EB630F" w:rsidRDefault="00EB630F" w:rsidP="00321C9F"/>
    <w:p w14:paraId="7B30F51A" w14:textId="2037CE4C" w:rsidR="00EB630F" w:rsidRDefault="00EB630F" w:rsidP="00321C9F"/>
    <w:p w14:paraId="17F20A29" w14:textId="3B7C847C" w:rsidR="00EB630F" w:rsidRDefault="00EB630F" w:rsidP="00321C9F"/>
    <w:p w14:paraId="32F36EBA" w14:textId="3FEB9BB4" w:rsidR="00EB630F" w:rsidRDefault="00EB630F" w:rsidP="00321C9F"/>
    <w:p w14:paraId="5AE9C22A" w14:textId="54CAA35E" w:rsidR="00BB010A" w:rsidRDefault="00BB010A" w:rsidP="00321C9F"/>
    <w:p w14:paraId="7CEA2C61" w14:textId="77777777" w:rsidR="00BB010A" w:rsidRDefault="00BB010A" w:rsidP="00321C9F"/>
    <w:p w14:paraId="20ADB8D2" w14:textId="581A6915" w:rsidR="00BB010A" w:rsidRDefault="00BB010A">
      <w:pPr>
        <w:ind w:firstLine="0"/>
      </w:pPr>
      <w:r>
        <w:br w:type="page"/>
      </w:r>
    </w:p>
    <w:p w14:paraId="083E24B2" w14:textId="77777777" w:rsidR="00EB630F" w:rsidRDefault="00EB630F" w:rsidP="00321C9F"/>
    <w:p w14:paraId="3B66774A" w14:textId="3975E319" w:rsidR="00EB630F" w:rsidRDefault="00EB630F" w:rsidP="00EB630F">
      <w:pPr>
        <w:pStyle w:val="Titre1"/>
      </w:pPr>
      <w:r>
        <w:t>Test</w:t>
      </w:r>
      <w:r w:rsidRPr="00321C9F">
        <w:t xml:space="preserve"> </w:t>
      </w:r>
      <w:r>
        <w:t>changement d’état avec un bouton poussoir (fonction compteur)</w:t>
      </w:r>
    </w:p>
    <w:p w14:paraId="3BCC513E" w14:textId="29AC76BF" w:rsidR="00EB630F" w:rsidRDefault="00EB630F" w:rsidP="00321C9F"/>
    <w:p w14:paraId="58543402" w14:textId="3B0F4EF5" w:rsidR="003356C7" w:rsidRDefault="003356C7" w:rsidP="00321C9F">
      <w:r>
        <w:t xml:space="preserve">Je cherche à comptabiliser le nombre d’appui sur le bouton poussoir à l’aide de fonction </w:t>
      </w:r>
      <w:r w:rsidR="00510E28">
        <w:t>d’interruption.</w:t>
      </w:r>
    </w:p>
    <w:p w14:paraId="137F5F92" w14:textId="5E3F773B" w:rsidR="000A3B80" w:rsidRDefault="000A3B80" w:rsidP="000A3B80">
      <w:pPr>
        <w:pStyle w:val="Titre1"/>
        <w:numPr>
          <w:ilvl w:val="0"/>
          <w:numId w:val="0"/>
        </w:numPr>
        <w:ind w:left="432"/>
      </w:pPr>
    </w:p>
    <w:p w14:paraId="12B55E55" w14:textId="43CE0DEA" w:rsidR="00BB010A" w:rsidRDefault="003356C7">
      <w:pPr>
        <w:ind w:firstLine="0"/>
        <w:rPr>
          <w:rFonts w:eastAsiaTheme="majorEastAsia" w:cstheme="majorBidi"/>
          <w:color w:val="2F5496" w:themeColor="accent1" w:themeShade="BF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C9E639" wp14:editId="52F8B109">
            <wp:simplePos x="0" y="0"/>
            <wp:positionH relativeFrom="margin">
              <wp:align>center</wp:align>
            </wp:positionH>
            <wp:positionV relativeFrom="paragraph">
              <wp:posOffset>12148</wp:posOffset>
            </wp:positionV>
            <wp:extent cx="4778510" cy="3774559"/>
            <wp:effectExtent l="0" t="0" r="3175" b="0"/>
            <wp:wrapThrough wrapText="bothSides">
              <wp:wrapPolygon edited="0">
                <wp:start x="0" y="0"/>
                <wp:lineTo x="0" y="21476"/>
                <wp:lineTo x="21528" y="21476"/>
                <wp:lineTo x="21528" y="0"/>
                <wp:lineTo x="0" y="0"/>
              </wp:wrapPolygon>
            </wp:wrapThrough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10" cy="377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010A">
        <w:br w:type="page"/>
      </w:r>
    </w:p>
    <w:p w14:paraId="7A1C3F3A" w14:textId="324C6EC0" w:rsidR="000A3B80" w:rsidRDefault="000A3B80" w:rsidP="000A3B80">
      <w:pPr>
        <w:pStyle w:val="Titre1"/>
        <w:numPr>
          <w:ilvl w:val="0"/>
          <w:numId w:val="0"/>
        </w:numPr>
        <w:ind w:left="432"/>
      </w:pPr>
    </w:p>
    <w:p w14:paraId="755F0B06" w14:textId="394189E7" w:rsidR="000A3B80" w:rsidRDefault="00BB010A" w:rsidP="000A3B80">
      <w:pPr>
        <w:pStyle w:val="Titre1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34919B" wp14:editId="5DC1CA4E">
            <wp:simplePos x="0" y="0"/>
            <wp:positionH relativeFrom="margin">
              <wp:posOffset>-95885</wp:posOffset>
            </wp:positionH>
            <wp:positionV relativeFrom="paragraph">
              <wp:posOffset>342900</wp:posOffset>
            </wp:positionV>
            <wp:extent cx="2129155" cy="3241040"/>
            <wp:effectExtent l="0" t="3492" r="952" b="953"/>
            <wp:wrapThrough wrapText="bothSides">
              <wp:wrapPolygon edited="0">
                <wp:start x="21635" y="23"/>
                <wp:lineTo x="184" y="23"/>
                <wp:lineTo x="184" y="21479"/>
                <wp:lineTo x="21635" y="21479"/>
                <wp:lineTo x="21635" y="23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2" r="11194" b="8121"/>
                    <a:stretch/>
                  </pic:blipFill>
                  <pic:spPr bwMode="auto">
                    <a:xfrm rot="16200000">
                      <a:off x="0" y="0"/>
                      <a:ext cx="212915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B80">
        <w:t>Test</w:t>
      </w:r>
      <w:r w:rsidR="000A3B80" w:rsidRPr="00321C9F">
        <w:t xml:space="preserve"> </w:t>
      </w:r>
      <w:r w:rsidR="008E7D0F">
        <w:t>intervalle de temps</w:t>
      </w:r>
      <w:r w:rsidR="000A3B80">
        <w:t xml:space="preserve"> entre deux bouton poussoir</w:t>
      </w:r>
    </w:p>
    <w:p w14:paraId="17CC42C9" w14:textId="0D800847" w:rsidR="005A0D72" w:rsidRDefault="005A0D72" w:rsidP="005A0D72"/>
    <w:p w14:paraId="272FE307" w14:textId="71C6D0DF" w:rsidR="008E7D0F" w:rsidRDefault="00BB010A" w:rsidP="005A0D72">
      <w:r>
        <w:rPr>
          <w:noProof/>
        </w:rPr>
        <w:drawing>
          <wp:anchor distT="0" distB="0" distL="114300" distR="114300" simplePos="0" relativeHeight="251666432" behindDoc="0" locked="0" layoutInCell="1" allowOverlap="1" wp14:anchorId="69783722" wp14:editId="46C6C256">
            <wp:simplePos x="0" y="0"/>
            <wp:positionH relativeFrom="page">
              <wp:align>right</wp:align>
            </wp:positionH>
            <wp:positionV relativeFrom="paragraph">
              <wp:posOffset>264463</wp:posOffset>
            </wp:positionV>
            <wp:extent cx="3985895" cy="7656195"/>
            <wp:effectExtent l="0" t="0" r="0" b="1905"/>
            <wp:wrapThrough wrapText="bothSides">
              <wp:wrapPolygon edited="0">
                <wp:start x="0" y="0"/>
                <wp:lineTo x="0" y="21552"/>
                <wp:lineTo x="21473" y="21552"/>
                <wp:lineTo x="21473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F13DF" w14:textId="6685A255" w:rsidR="005A0D72" w:rsidRPr="005A0D72" w:rsidRDefault="005A0D72" w:rsidP="005A0D72"/>
    <w:p w14:paraId="3DFAA9BE" w14:textId="3179E890" w:rsidR="00994CBD" w:rsidRPr="00994CBD" w:rsidRDefault="00510E28" w:rsidP="00875B5E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DB9855" wp14:editId="6BC0A1FE">
                <wp:simplePos x="0" y="0"/>
                <wp:positionH relativeFrom="column">
                  <wp:posOffset>-439227</wp:posOffset>
                </wp:positionH>
                <wp:positionV relativeFrom="paragraph">
                  <wp:posOffset>2120761</wp:posOffset>
                </wp:positionV>
                <wp:extent cx="2822713" cy="1025718"/>
                <wp:effectExtent l="0" t="0" r="0" b="3175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2713" cy="10257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1C09F" w14:textId="08B7D7A2" w:rsidR="00510E28" w:rsidRDefault="00510E28">
                            <w:r>
                              <w:t xml:space="preserve">A l’aide de deux boutons poussoir je cherche à déterminer l’intervalle de temps en millisecondes entre l’appui sur le premier bouton poussoir et l’appui sur le deuxième bouton poussoir avec la fonction </w:t>
                            </w:r>
                            <w:proofErr w:type="spellStart"/>
                            <w:r>
                              <w:t>millis</w:t>
                            </w:r>
                            <w:proofErr w:type="spellEnd"/>
                            <w: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B9855" id="_x0000_t202" coordsize="21600,21600" o:spt="202" path="m,l,21600r21600,l21600,xe">
                <v:stroke joinstyle="miter"/>
                <v:path gradientshapeok="t" o:connecttype="rect"/>
              </v:shapetype>
              <v:shape id="Zone de texte 28" o:spid="_x0000_s1026" type="#_x0000_t202" style="position:absolute;margin-left:-34.6pt;margin-top:167pt;width:222.25pt;height:80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" filled="f" stroked="f" strokeweight=".5pt">
                <v:textbox>
                  <w:txbxContent>
                    <w:p w14:paraId="5851C09F" w14:textId="08B7D7A2" w:rsidR="00510E28" w:rsidRDefault="00510E28">
                      <w:r>
                        <w:t xml:space="preserve">A l’aide de deux boutons poussoir je cherche à déterminer l’intervalle de temps en millisecondes entre l’appui sur le premier bouton poussoir et l’appui sur le deuxième bouton poussoir avec la fonction </w:t>
                      </w:r>
                      <w:proofErr w:type="spellStart"/>
                      <w:r>
                        <w:t>millis</w:t>
                      </w:r>
                      <w:proofErr w:type="spellEnd"/>
                      <w:r>
                        <w:t>().</w:t>
                      </w:r>
                    </w:p>
                  </w:txbxContent>
                </v:textbox>
              </v:shape>
            </w:pict>
          </mc:Fallback>
        </mc:AlternateContent>
      </w:r>
      <w:r w:rsidR="00875B5E">
        <w:rPr>
          <w:noProof/>
        </w:rPr>
        <w:drawing>
          <wp:anchor distT="0" distB="0" distL="114300" distR="114300" simplePos="0" relativeHeight="251665408" behindDoc="0" locked="0" layoutInCell="1" allowOverlap="1" wp14:anchorId="41CBF146" wp14:editId="3A5FB3C7">
            <wp:simplePos x="0" y="0"/>
            <wp:positionH relativeFrom="margin">
              <wp:posOffset>-557805</wp:posOffset>
            </wp:positionH>
            <wp:positionV relativeFrom="paragraph">
              <wp:posOffset>559226</wp:posOffset>
            </wp:positionV>
            <wp:extent cx="2887980" cy="763905"/>
            <wp:effectExtent l="0" t="0" r="7620" b="0"/>
            <wp:wrapThrough wrapText="bothSides">
              <wp:wrapPolygon edited="0">
                <wp:start x="0" y="0"/>
                <wp:lineTo x="0" y="21007"/>
                <wp:lineTo x="21515" y="21007"/>
                <wp:lineTo x="21515" y="0"/>
                <wp:lineTo x="0" y="0"/>
              </wp:wrapPolygon>
            </wp:wrapThrough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78"/>
                    <a:stretch/>
                  </pic:blipFill>
                  <pic:spPr bwMode="auto">
                    <a:xfrm>
                      <a:off x="0" y="0"/>
                      <a:ext cx="2887980" cy="76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D0F">
        <w:br w:type="page"/>
      </w:r>
    </w:p>
    <w:p w14:paraId="41FC7F49" w14:textId="62145DFA" w:rsidR="00B36118" w:rsidRDefault="00994CBD" w:rsidP="00B36118">
      <w:pPr>
        <w:pStyle w:val="Titre1"/>
        <w:numPr>
          <w:ilvl w:val="0"/>
          <w:numId w:val="0"/>
        </w:numPr>
        <w:ind w:left="432"/>
      </w:pPr>
      <w:r>
        <w:lastRenderedPageBreak/>
        <w:tab/>
      </w:r>
    </w:p>
    <w:p w14:paraId="181FC34E" w14:textId="20F4B625" w:rsidR="00994CBD" w:rsidRDefault="00994CBD" w:rsidP="00994CBD">
      <w:pPr>
        <w:pStyle w:val="Titre1"/>
      </w:pPr>
      <w:r>
        <w:t>Test intervalle de temps avec un GBF (Générateur de Basses Fréquences)</w:t>
      </w:r>
      <w:r w:rsidR="00EB793D">
        <w:t xml:space="preserve"> avec </w:t>
      </w:r>
      <w:proofErr w:type="spellStart"/>
      <w:r w:rsidR="00EB793D">
        <w:t>millis</w:t>
      </w:r>
      <w:proofErr w:type="spellEnd"/>
      <w:r w:rsidR="00EB793D">
        <w:t>()</w:t>
      </w:r>
    </w:p>
    <w:p w14:paraId="6E9F83FC" w14:textId="77777777" w:rsidR="00510E28" w:rsidRDefault="00510E28" w:rsidP="00994CBD"/>
    <w:p w14:paraId="594827F3" w14:textId="7FAEC3EE" w:rsidR="00994CBD" w:rsidRDefault="00527233" w:rsidP="00994CBD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E2FBB" wp14:editId="1EF2EA85">
            <wp:simplePos x="0" y="0"/>
            <wp:positionH relativeFrom="margin">
              <wp:posOffset>-87554</wp:posOffset>
            </wp:positionH>
            <wp:positionV relativeFrom="paragraph">
              <wp:posOffset>233122</wp:posOffset>
            </wp:positionV>
            <wp:extent cx="2716530" cy="3365500"/>
            <wp:effectExtent l="0" t="635" r="6985" b="6985"/>
            <wp:wrapThrough wrapText="bothSides">
              <wp:wrapPolygon edited="0">
                <wp:start x="21605" y="4"/>
                <wp:lineTo x="96" y="4"/>
                <wp:lineTo x="96" y="21523"/>
                <wp:lineTo x="21605" y="21523"/>
                <wp:lineTo x="21605" y="4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2" b="18598"/>
                    <a:stretch/>
                  </pic:blipFill>
                  <pic:spPr bwMode="auto">
                    <a:xfrm rot="16200000">
                      <a:off x="0" y="0"/>
                      <a:ext cx="271653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8FCB7" w14:textId="3DCE2341" w:rsidR="00994CBD" w:rsidRDefault="00527233" w:rsidP="00994CBD">
      <w:r>
        <w:rPr>
          <w:noProof/>
        </w:rPr>
        <w:drawing>
          <wp:anchor distT="0" distB="0" distL="114300" distR="114300" simplePos="0" relativeHeight="251677696" behindDoc="0" locked="0" layoutInCell="1" allowOverlap="1" wp14:anchorId="574B4D58" wp14:editId="20F7839B">
            <wp:simplePos x="0" y="0"/>
            <wp:positionH relativeFrom="page">
              <wp:posOffset>4171356</wp:posOffset>
            </wp:positionH>
            <wp:positionV relativeFrom="paragraph">
              <wp:posOffset>262016</wp:posOffset>
            </wp:positionV>
            <wp:extent cx="3068320" cy="2731135"/>
            <wp:effectExtent l="0" t="0" r="0" b="0"/>
            <wp:wrapThrough wrapText="bothSides">
              <wp:wrapPolygon edited="0">
                <wp:start x="0" y="0"/>
                <wp:lineTo x="0" y="21394"/>
                <wp:lineTo x="21457" y="21394"/>
                <wp:lineTo x="21457" y="0"/>
                <wp:lineTo x="0" y="0"/>
              </wp:wrapPolygon>
            </wp:wrapThrough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03" b="26069"/>
                    <a:stretch/>
                  </pic:blipFill>
                  <pic:spPr bwMode="auto">
                    <a:xfrm>
                      <a:off x="0" y="0"/>
                      <a:ext cx="306832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AF233" w14:textId="1F3FE4C5" w:rsidR="00875B5E" w:rsidRDefault="00875B5E">
      <w:pPr>
        <w:ind w:firstLine="0"/>
      </w:pPr>
    </w:p>
    <w:p w14:paraId="401DBD54" w14:textId="7F6778C9" w:rsidR="00875B5E" w:rsidRPr="00875B5E" w:rsidRDefault="00875B5E" w:rsidP="00875B5E"/>
    <w:p w14:paraId="06B5826F" w14:textId="4DABD680" w:rsidR="00875B5E" w:rsidRPr="00875B5E" w:rsidRDefault="00510E28" w:rsidP="00875B5E">
      <w:pPr>
        <w:jc w:val="center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41F830F" wp14:editId="7F48254A">
            <wp:simplePos x="0" y="0"/>
            <wp:positionH relativeFrom="margin">
              <wp:posOffset>3678528</wp:posOffset>
            </wp:positionH>
            <wp:positionV relativeFrom="paragraph">
              <wp:posOffset>11126</wp:posOffset>
            </wp:positionV>
            <wp:extent cx="2324100" cy="3147695"/>
            <wp:effectExtent l="0" t="0" r="0" b="0"/>
            <wp:wrapThrough wrapText="bothSides">
              <wp:wrapPolygon edited="0">
                <wp:start x="0" y="0"/>
                <wp:lineTo x="0" y="21439"/>
                <wp:lineTo x="21423" y="21439"/>
                <wp:lineTo x="21423" y="0"/>
                <wp:lineTo x="0" y="0"/>
              </wp:wrapPolygon>
            </wp:wrapThrough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8B87BAB" wp14:editId="48B08C82">
            <wp:simplePos x="0" y="0"/>
            <wp:positionH relativeFrom="margin">
              <wp:posOffset>32965</wp:posOffset>
            </wp:positionH>
            <wp:positionV relativeFrom="paragraph">
              <wp:posOffset>8172</wp:posOffset>
            </wp:positionV>
            <wp:extent cx="2120900" cy="2381250"/>
            <wp:effectExtent l="0" t="0" r="0" b="0"/>
            <wp:wrapThrough wrapText="bothSides">
              <wp:wrapPolygon edited="0">
                <wp:start x="0" y="0"/>
                <wp:lineTo x="0" y="21427"/>
                <wp:lineTo x="21341" y="21427"/>
                <wp:lineTo x="21341" y="0"/>
                <wp:lineTo x="0" y="0"/>
              </wp:wrapPolygon>
            </wp:wrapThrough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"/>
                    <a:stretch/>
                  </pic:blipFill>
                  <pic:spPr bwMode="auto">
                    <a:xfrm>
                      <a:off x="0" y="0"/>
                      <a:ext cx="21209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6FBA7" w14:textId="103EA0CF" w:rsidR="00875B5E" w:rsidRPr="00875B5E" w:rsidRDefault="00875B5E" w:rsidP="00875B5E"/>
    <w:p w14:paraId="347436FE" w14:textId="06A2B329" w:rsidR="00875B5E" w:rsidRPr="00875B5E" w:rsidRDefault="00875B5E" w:rsidP="00875B5E"/>
    <w:p w14:paraId="4EF8A2C3" w14:textId="11B63D84" w:rsidR="00875B5E" w:rsidRPr="00875B5E" w:rsidRDefault="00875B5E" w:rsidP="00875B5E"/>
    <w:p w14:paraId="256B7237" w14:textId="7748C57E" w:rsidR="00875B5E" w:rsidRPr="00875B5E" w:rsidRDefault="00875B5E" w:rsidP="00875B5E"/>
    <w:p w14:paraId="5239CFD4" w14:textId="537740C5" w:rsidR="00875B5E" w:rsidRPr="00875B5E" w:rsidRDefault="00875B5E" w:rsidP="00875B5E"/>
    <w:p w14:paraId="47ABD4A1" w14:textId="77777777" w:rsidR="00875B5E" w:rsidRPr="00875B5E" w:rsidRDefault="00875B5E" w:rsidP="00875B5E"/>
    <w:p w14:paraId="4000C5FC" w14:textId="38DC04C5" w:rsidR="00875B5E" w:rsidRPr="00875B5E" w:rsidRDefault="00875B5E" w:rsidP="00875B5E"/>
    <w:p w14:paraId="4B6E2DEE" w14:textId="0AECA7A0" w:rsidR="00875B5E" w:rsidRPr="00875B5E" w:rsidRDefault="00875B5E" w:rsidP="00875B5E"/>
    <w:p w14:paraId="6E901203" w14:textId="424CB6DA" w:rsidR="0012218B" w:rsidRDefault="00B36118">
      <w:pPr>
        <w:ind w:firstLine="0"/>
      </w:pPr>
      <w:r w:rsidRPr="00875B5E">
        <w:br w:type="page"/>
      </w:r>
      <w:r w:rsidR="00C81FB6" w:rsidRPr="00527233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AABE8F4" wp14:editId="44B34D44">
            <wp:simplePos x="0" y="0"/>
            <wp:positionH relativeFrom="margin">
              <wp:posOffset>3822866</wp:posOffset>
            </wp:positionH>
            <wp:positionV relativeFrom="paragraph">
              <wp:posOffset>4442985</wp:posOffset>
            </wp:positionV>
            <wp:extent cx="2106930" cy="2707005"/>
            <wp:effectExtent l="0" t="0" r="7620" b="0"/>
            <wp:wrapThrough wrapText="bothSides">
              <wp:wrapPolygon edited="0">
                <wp:start x="0" y="0"/>
                <wp:lineTo x="0" y="21433"/>
                <wp:lineTo x="21483" y="21433"/>
                <wp:lineTo x="21483" y="0"/>
                <wp:lineTo x="0" y="0"/>
              </wp:wrapPolygon>
            </wp:wrapThrough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FB6">
        <w:rPr>
          <w:noProof/>
        </w:rPr>
        <w:drawing>
          <wp:anchor distT="0" distB="0" distL="114300" distR="114300" simplePos="0" relativeHeight="251678720" behindDoc="0" locked="0" layoutInCell="1" allowOverlap="1" wp14:anchorId="74170F89" wp14:editId="5017A8C1">
            <wp:simplePos x="0" y="0"/>
            <wp:positionH relativeFrom="margin">
              <wp:posOffset>-490220</wp:posOffset>
            </wp:positionH>
            <wp:positionV relativeFrom="paragraph">
              <wp:posOffset>4333875</wp:posOffset>
            </wp:positionV>
            <wp:extent cx="3815080" cy="2943860"/>
            <wp:effectExtent l="0" t="0" r="0" b="8890"/>
            <wp:wrapThrough wrapText="bothSides">
              <wp:wrapPolygon edited="0">
                <wp:start x="0" y="0"/>
                <wp:lineTo x="0" y="21525"/>
                <wp:lineTo x="21463" y="21525"/>
                <wp:lineTo x="21463" y="0"/>
                <wp:lineTo x="0" y="0"/>
              </wp:wrapPolygon>
            </wp:wrapThrough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0" b="22271"/>
                    <a:stretch/>
                  </pic:blipFill>
                  <pic:spPr bwMode="auto">
                    <a:xfrm>
                      <a:off x="0" y="0"/>
                      <a:ext cx="381508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FB6" w:rsidRPr="009D3D75">
        <w:rPr>
          <w:noProof/>
        </w:rPr>
        <w:drawing>
          <wp:anchor distT="0" distB="0" distL="114300" distR="114300" simplePos="0" relativeHeight="251675648" behindDoc="0" locked="0" layoutInCell="1" allowOverlap="1" wp14:anchorId="66D5FFF5" wp14:editId="71AC06DC">
            <wp:simplePos x="0" y="0"/>
            <wp:positionH relativeFrom="margin">
              <wp:posOffset>3718888</wp:posOffset>
            </wp:positionH>
            <wp:positionV relativeFrom="paragraph">
              <wp:posOffset>676494</wp:posOffset>
            </wp:positionV>
            <wp:extent cx="2171065" cy="2679700"/>
            <wp:effectExtent l="0" t="0" r="635" b="6350"/>
            <wp:wrapThrough wrapText="bothSides">
              <wp:wrapPolygon edited="0">
                <wp:start x="0" y="0"/>
                <wp:lineTo x="0" y="21498"/>
                <wp:lineTo x="21417" y="21498"/>
                <wp:lineTo x="21417" y="0"/>
                <wp:lineTo x="0" y="0"/>
              </wp:wrapPolygon>
            </wp:wrapThrough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FB6">
        <w:rPr>
          <w:noProof/>
        </w:rPr>
        <w:drawing>
          <wp:anchor distT="0" distB="0" distL="114300" distR="114300" simplePos="0" relativeHeight="251679744" behindDoc="0" locked="0" layoutInCell="1" allowOverlap="1" wp14:anchorId="188C5E1A" wp14:editId="47425A91">
            <wp:simplePos x="0" y="0"/>
            <wp:positionH relativeFrom="margin">
              <wp:posOffset>-490089</wp:posOffset>
            </wp:positionH>
            <wp:positionV relativeFrom="paragraph">
              <wp:posOffset>660466</wp:posOffset>
            </wp:positionV>
            <wp:extent cx="3721100" cy="2821940"/>
            <wp:effectExtent l="0" t="0" r="0" b="0"/>
            <wp:wrapThrough wrapText="bothSides">
              <wp:wrapPolygon edited="0">
                <wp:start x="0" y="0"/>
                <wp:lineTo x="0" y="21435"/>
                <wp:lineTo x="21453" y="21435"/>
                <wp:lineTo x="21453" y="0"/>
                <wp:lineTo x="0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23" b="27669"/>
                    <a:stretch/>
                  </pic:blipFill>
                  <pic:spPr bwMode="auto">
                    <a:xfrm>
                      <a:off x="0" y="0"/>
                      <a:ext cx="37211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18B">
        <w:br w:type="page"/>
      </w:r>
    </w:p>
    <w:p w14:paraId="16D11C9F" w14:textId="25CFB188" w:rsidR="00B36118" w:rsidRDefault="00B36118" w:rsidP="00527233"/>
    <w:p w14:paraId="4A0DBEF7" w14:textId="0E424770" w:rsidR="00EB793D" w:rsidRDefault="00EB793D" w:rsidP="00EB793D">
      <w:pPr>
        <w:pStyle w:val="Titre1"/>
      </w:pPr>
      <w:r>
        <w:t>Test intervalle de temps avec un GBF (Générateur de Basses Fréquences) avec micros()</w:t>
      </w:r>
    </w:p>
    <w:p w14:paraId="05DFCC85" w14:textId="5F910BC8" w:rsidR="00935670" w:rsidRPr="00994CBD" w:rsidRDefault="00EB793D" w:rsidP="00994CBD">
      <w:r>
        <w:rPr>
          <w:noProof/>
        </w:rPr>
        <w:drawing>
          <wp:anchor distT="0" distB="0" distL="114300" distR="114300" simplePos="0" relativeHeight="251682816" behindDoc="0" locked="0" layoutInCell="1" allowOverlap="1" wp14:anchorId="48FDD15C" wp14:editId="2C5E52D2">
            <wp:simplePos x="0" y="0"/>
            <wp:positionH relativeFrom="column">
              <wp:posOffset>3088678</wp:posOffset>
            </wp:positionH>
            <wp:positionV relativeFrom="paragraph">
              <wp:posOffset>18159</wp:posOffset>
            </wp:positionV>
            <wp:extent cx="3038475" cy="4219575"/>
            <wp:effectExtent l="0" t="0" r="9525" b="9525"/>
            <wp:wrapThrough wrapText="bothSides">
              <wp:wrapPolygon edited="0">
                <wp:start x="0" y="0"/>
                <wp:lineTo x="0" y="21551"/>
                <wp:lineTo x="21532" y="21551"/>
                <wp:lineTo x="21532" y="0"/>
                <wp:lineTo x="0" y="0"/>
              </wp:wrapPolygon>
            </wp:wrapThrough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1FB82B8" wp14:editId="05C045D2">
            <wp:simplePos x="0" y="0"/>
            <wp:positionH relativeFrom="margin">
              <wp:posOffset>-277447</wp:posOffset>
            </wp:positionH>
            <wp:positionV relativeFrom="paragraph">
              <wp:posOffset>302857</wp:posOffset>
            </wp:positionV>
            <wp:extent cx="2733675" cy="3114675"/>
            <wp:effectExtent l="0" t="0" r="9525" b="9525"/>
            <wp:wrapThrough wrapText="bothSides">
              <wp:wrapPolygon edited="0">
                <wp:start x="0" y="0"/>
                <wp:lineTo x="0" y="21534"/>
                <wp:lineTo x="21525" y="21534"/>
                <wp:lineTo x="21525" y="0"/>
                <wp:lineTo x="0" y="0"/>
              </wp:wrapPolygon>
            </wp:wrapThrough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64C71" w14:textId="1BDD15E8" w:rsidR="00994CBD" w:rsidRDefault="00EB793D" w:rsidP="00994CBD">
      <w:r>
        <w:rPr>
          <w:noProof/>
        </w:rPr>
        <w:drawing>
          <wp:anchor distT="0" distB="0" distL="114300" distR="114300" simplePos="0" relativeHeight="251684864" behindDoc="0" locked="0" layoutInCell="1" allowOverlap="1" wp14:anchorId="5A03ADBB" wp14:editId="4CE3483B">
            <wp:simplePos x="0" y="0"/>
            <wp:positionH relativeFrom="margin">
              <wp:posOffset>-599952</wp:posOffset>
            </wp:positionH>
            <wp:positionV relativeFrom="paragraph">
              <wp:posOffset>4240094</wp:posOffset>
            </wp:positionV>
            <wp:extent cx="3815080" cy="2943860"/>
            <wp:effectExtent l="0" t="0" r="0" b="8890"/>
            <wp:wrapThrough wrapText="bothSides">
              <wp:wrapPolygon edited="0">
                <wp:start x="0" y="0"/>
                <wp:lineTo x="0" y="21525"/>
                <wp:lineTo x="21463" y="21525"/>
                <wp:lineTo x="21463" y="0"/>
                <wp:lineTo x="0" y="0"/>
              </wp:wrapPolygon>
            </wp:wrapThrough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0" b="22271"/>
                    <a:stretch/>
                  </pic:blipFill>
                  <pic:spPr bwMode="auto">
                    <a:xfrm>
                      <a:off x="0" y="0"/>
                      <a:ext cx="381508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0451E" w14:textId="0EB718EE" w:rsidR="0090599F" w:rsidRPr="0090599F" w:rsidRDefault="0090599F" w:rsidP="0090599F"/>
    <w:p w14:paraId="2144200E" w14:textId="41A6AAFA" w:rsidR="0090599F" w:rsidRPr="0090599F" w:rsidRDefault="0090599F" w:rsidP="0090599F"/>
    <w:p w14:paraId="6DADCD8C" w14:textId="5973985E" w:rsidR="0090599F" w:rsidRPr="0090599F" w:rsidRDefault="0090599F" w:rsidP="0090599F"/>
    <w:p w14:paraId="628F5A86" w14:textId="42A9261D" w:rsidR="0090599F" w:rsidRPr="0090599F" w:rsidRDefault="0090599F" w:rsidP="0090599F">
      <w:r>
        <w:rPr>
          <w:noProof/>
        </w:rPr>
        <w:drawing>
          <wp:anchor distT="0" distB="0" distL="114300" distR="114300" simplePos="0" relativeHeight="251685888" behindDoc="0" locked="0" layoutInCell="1" allowOverlap="1" wp14:anchorId="638D4AAC" wp14:editId="110D6441">
            <wp:simplePos x="0" y="0"/>
            <wp:positionH relativeFrom="margin">
              <wp:posOffset>4025265</wp:posOffset>
            </wp:positionH>
            <wp:positionV relativeFrom="paragraph">
              <wp:posOffset>8255</wp:posOffset>
            </wp:positionV>
            <wp:extent cx="2095500" cy="2466975"/>
            <wp:effectExtent l="0" t="0" r="0" b="9525"/>
            <wp:wrapThrough wrapText="bothSides">
              <wp:wrapPolygon edited="0">
                <wp:start x="0" y="0"/>
                <wp:lineTo x="0" y="21517"/>
                <wp:lineTo x="21404" y="21517"/>
                <wp:lineTo x="21404" y="0"/>
                <wp:lineTo x="0" y="0"/>
              </wp:wrapPolygon>
            </wp:wrapThrough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3EB6D" w14:textId="25EB7B49" w:rsidR="0090599F" w:rsidRPr="0090599F" w:rsidRDefault="0090599F" w:rsidP="0090599F"/>
    <w:p w14:paraId="5C6D1670" w14:textId="5CD4B536" w:rsidR="0090599F" w:rsidRPr="0090599F" w:rsidRDefault="0090599F" w:rsidP="0090599F"/>
    <w:p w14:paraId="600BCA42" w14:textId="1D7D3583" w:rsidR="0090599F" w:rsidRPr="0090599F" w:rsidRDefault="0090599F" w:rsidP="0090599F"/>
    <w:p w14:paraId="2592CA17" w14:textId="0B5FA9ED" w:rsidR="0090599F" w:rsidRDefault="0090599F" w:rsidP="0090599F"/>
    <w:p w14:paraId="5A1D81DA" w14:textId="77777777" w:rsidR="0090599F" w:rsidRDefault="0090599F">
      <w:pPr>
        <w:ind w:firstLine="0"/>
      </w:pPr>
      <w:r>
        <w:br w:type="page"/>
      </w:r>
    </w:p>
    <w:p w14:paraId="7006AD34" w14:textId="028C0C70" w:rsidR="0090599F" w:rsidRPr="0090599F" w:rsidRDefault="00BB010A" w:rsidP="0090599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E36F3B4" wp14:editId="59348404">
            <wp:simplePos x="0" y="0"/>
            <wp:positionH relativeFrom="margin">
              <wp:posOffset>3511683</wp:posOffset>
            </wp:positionH>
            <wp:positionV relativeFrom="paragraph">
              <wp:posOffset>5027190</wp:posOffset>
            </wp:positionV>
            <wp:extent cx="1866900" cy="704850"/>
            <wp:effectExtent l="0" t="0" r="0" b="0"/>
            <wp:wrapThrough wrapText="bothSides">
              <wp:wrapPolygon edited="0">
                <wp:start x="0" y="0"/>
                <wp:lineTo x="0" y="21016"/>
                <wp:lineTo x="21380" y="21016"/>
                <wp:lineTo x="21380" y="0"/>
                <wp:lineTo x="0" y="0"/>
              </wp:wrapPolygon>
            </wp:wrapThrough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B251406" wp14:editId="5E38B696">
            <wp:simplePos x="0" y="0"/>
            <wp:positionH relativeFrom="column">
              <wp:posOffset>-163830</wp:posOffset>
            </wp:positionH>
            <wp:positionV relativeFrom="paragraph">
              <wp:posOffset>4091305</wp:posOffset>
            </wp:positionV>
            <wp:extent cx="2052320" cy="2689860"/>
            <wp:effectExtent l="5080" t="0" r="0" b="0"/>
            <wp:wrapThrough wrapText="bothSides">
              <wp:wrapPolygon edited="0">
                <wp:start x="21547" y="-41"/>
                <wp:lineTo x="294" y="-41"/>
                <wp:lineTo x="294" y="21376"/>
                <wp:lineTo x="21547" y="21376"/>
                <wp:lineTo x="21547" y="-41"/>
              </wp:wrapPolygon>
            </wp:wrapThrough>
            <wp:docPr id="21" name="Image 21" descr="Une image contenant texte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, intérieur, m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2" t="14774" r="12040" b="33075"/>
                    <a:stretch/>
                  </pic:blipFill>
                  <pic:spPr bwMode="auto">
                    <a:xfrm rot="16200000">
                      <a:off x="0" y="0"/>
                      <a:ext cx="20523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C4094B1" wp14:editId="1F3DB5CD">
            <wp:simplePos x="0" y="0"/>
            <wp:positionH relativeFrom="margin">
              <wp:posOffset>3026618</wp:posOffset>
            </wp:positionH>
            <wp:positionV relativeFrom="paragraph">
              <wp:posOffset>109931</wp:posOffset>
            </wp:positionV>
            <wp:extent cx="3048000" cy="3600450"/>
            <wp:effectExtent l="0" t="0" r="0" b="0"/>
            <wp:wrapThrough wrapText="bothSides">
              <wp:wrapPolygon edited="0">
                <wp:start x="0" y="0"/>
                <wp:lineTo x="0" y="21486"/>
                <wp:lineTo x="21465" y="21486"/>
                <wp:lineTo x="21465" y="0"/>
                <wp:lineTo x="0" y="0"/>
              </wp:wrapPolygon>
            </wp:wrapThrough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C7F1ED8" wp14:editId="0398DACA">
            <wp:simplePos x="0" y="0"/>
            <wp:positionH relativeFrom="column">
              <wp:posOffset>-478780</wp:posOffset>
            </wp:positionH>
            <wp:positionV relativeFrom="paragraph">
              <wp:posOffset>376612</wp:posOffset>
            </wp:positionV>
            <wp:extent cx="2762250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451" y="21535"/>
                <wp:lineTo x="21451" y="0"/>
                <wp:lineTo x="0" y="0"/>
              </wp:wrapPolygon>
            </wp:wrapThrough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0599F" w:rsidRPr="0090599F" w:rsidSect="00A96C82">
      <w:headerReference w:type="default" r:id="rId33"/>
      <w:footerReference w:type="default" r:id="rId34"/>
      <w:pgSz w:w="11906" w:h="16838"/>
      <w:pgMar w:top="1417" w:right="1417" w:bottom="1417" w:left="1417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A7FE6" w14:textId="77777777" w:rsidR="00AC0CC9" w:rsidRDefault="00AC0CC9" w:rsidP="005E028C">
      <w:pPr>
        <w:spacing w:after="0" w:line="240" w:lineRule="auto"/>
      </w:pPr>
      <w:r>
        <w:separator/>
      </w:r>
    </w:p>
  </w:endnote>
  <w:endnote w:type="continuationSeparator" w:id="0">
    <w:p w14:paraId="736DDF67" w14:textId="77777777" w:rsidR="00AC0CC9" w:rsidRDefault="00AC0CC9" w:rsidP="005E0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74560"/>
      <w:docPartObj>
        <w:docPartGallery w:val="Page Numbers (Bottom of Page)"/>
        <w:docPartUnique/>
      </w:docPartObj>
    </w:sdtPr>
    <w:sdtEndPr/>
    <w:sdtContent>
      <w:p w14:paraId="08D608EA" w14:textId="77777777" w:rsidR="00B55A45" w:rsidRDefault="003372ED" w:rsidP="003372ED">
        <w:pPr>
          <w:pStyle w:val="Pieddepage"/>
          <w:ind w:firstLine="0"/>
        </w:pPr>
        <w:r>
          <w:ptab w:relativeTo="margin" w:alignment="right" w:leader="underscore"/>
        </w:r>
        <w:r w:rsidR="00A96C82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AB05CD8" wp14:editId="3AE6BED5">
                  <wp:simplePos x="0" y="0"/>
                  <wp:positionH relativeFrom="rightMargin">
                    <wp:posOffset>-659765</wp:posOffset>
                  </wp:positionH>
                  <wp:positionV relativeFrom="bottomMargin">
                    <wp:posOffset>254000</wp:posOffset>
                  </wp:positionV>
                  <wp:extent cx="1304925" cy="400050"/>
                  <wp:effectExtent l="0" t="0" r="28575" b="19050"/>
                  <wp:wrapNone/>
                  <wp:docPr id="6" name="Rectangle : carré corné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04925" cy="40005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6E89E1" w14:textId="77777777" w:rsidR="004530A1" w:rsidRPr="009715DA" w:rsidRDefault="00A96C82" w:rsidP="009715D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9715DA">
                                <w:rPr>
                                  <w:sz w:val="20"/>
                                  <w:szCs w:val="20"/>
                                </w:rPr>
                                <w:t>page</w:t>
                              </w:r>
                              <w:proofErr w:type="gramEnd"/>
                              <w:r w:rsidRPr="009715DA">
                                <w:rPr>
                                  <w:sz w:val="20"/>
                                  <w:szCs w:val="20"/>
                                </w:rPr>
                                <w:t xml:space="preserve"> 1 de</w:t>
                              </w:r>
                              <w:r w:rsidR="00B55A45" w:rsidRPr="009715DA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instrText xml:space="preserve"> NUMPAGES  \* Arabic  \* MERGEFORMAT </w:instrTex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CE0673" w:rsidRPr="009715DA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AB05CD8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6" o:spid="_x0000_s1032" type="#_x0000_t65" style="position:absolute;margin-left:-51.95pt;margin-top:20pt;width:102.7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" o:allowincell="f" adj="14135" strokecolor="gray" strokeweight=".25pt">
                  <v:textbox>
                    <w:txbxContent>
                      <w:p w14:paraId="256E89E1" w14:textId="77777777" w:rsidR="004530A1" w:rsidRPr="009715DA" w:rsidRDefault="00A96C82" w:rsidP="009715DA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9715DA">
                          <w:rPr>
                            <w:sz w:val="20"/>
                            <w:szCs w:val="20"/>
                          </w:rPr>
                          <w:t>page</w:t>
                        </w:r>
                        <w:proofErr w:type="gramEnd"/>
                        <w:r w:rsidRPr="009715DA">
                          <w:rPr>
                            <w:sz w:val="20"/>
                            <w:szCs w:val="20"/>
                          </w:rPr>
                          <w:t xml:space="preserve"> 1 de</w:t>
                        </w:r>
                        <w:r w:rsidR="00B55A45" w:rsidRPr="009715DA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instrText xml:space="preserve"> NUMPAGES  \* Arabic  \* MERGEFORMAT </w:instrTex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CE0673" w:rsidRPr="009715DA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  <w:p w14:paraId="1620A764" w14:textId="26C8A25D" w:rsidR="005E028C" w:rsidRDefault="00AC0CC9" w:rsidP="000157E4">
        <w:pPr>
          <w:pStyle w:val="Pieddepage"/>
          <w:ind w:firstLine="0"/>
        </w:pPr>
        <w:sdt>
          <w:sdtPr>
            <w:rPr>
              <w:sz w:val="20"/>
              <w:szCs w:val="20"/>
            </w:rPr>
            <w:alias w:val="Titre "/>
            <w:tag w:val=""/>
            <w:id w:val="1538081557"/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0157E4" w:rsidRPr="0031420C">
              <w:rPr>
                <w:rStyle w:val="Textedelespacerserv"/>
              </w:rPr>
              <w:t>[Titre ]</w:t>
            </w:r>
          </w:sdtContent>
        </w:sdt>
        <w:r w:rsidR="000157E4">
          <w:rPr>
            <w:sz w:val="20"/>
            <w:szCs w:val="20"/>
          </w:rPr>
          <w:tab/>
        </w:r>
        <w:r w:rsidR="00B55A45">
          <w:t xml:space="preserve">                                  </w:t>
        </w:r>
        <w:r w:rsidR="00CE0673" w:rsidRPr="009715DA">
          <w:rPr>
            <w:sz w:val="20"/>
            <w:szCs w:val="20"/>
          </w:rPr>
          <w:fldChar w:fldCharType="begin"/>
        </w:r>
        <w:r w:rsidR="00CE0673" w:rsidRPr="009715DA">
          <w:rPr>
            <w:sz w:val="20"/>
            <w:szCs w:val="20"/>
          </w:rPr>
          <w:instrText xml:space="preserve"> DATE  \@ "dd/MM/yyyy HH:mm"  \* MERGEFORMAT </w:instrText>
        </w:r>
        <w:r w:rsidR="00CE0673" w:rsidRPr="009715DA">
          <w:rPr>
            <w:sz w:val="20"/>
            <w:szCs w:val="20"/>
          </w:rPr>
          <w:fldChar w:fldCharType="separate"/>
        </w:r>
        <w:r w:rsidR="0006280C">
          <w:rPr>
            <w:noProof/>
            <w:sz w:val="20"/>
            <w:szCs w:val="20"/>
          </w:rPr>
          <w:t>01/03/2022 11:29</w:t>
        </w:r>
        <w:r w:rsidR="00CE0673" w:rsidRPr="009715DA">
          <w:rPr>
            <w:sz w:val="20"/>
            <w:szCs w:val="20"/>
          </w:rPr>
          <w:fldChar w:fldCharType="end"/>
        </w:r>
        <w:r w:rsidR="00FD1F30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900B4" w14:textId="77777777" w:rsidR="00AC0CC9" w:rsidRDefault="00AC0CC9" w:rsidP="005E028C">
      <w:pPr>
        <w:spacing w:after="0" w:line="240" w:lineRule="auto"/>
      </w:pPr>
      <w:r>
        <w:separator/>
      </w:r>
    </w:p>
  </w:footnote>
  <w:footnote w:type="continuationSeparator" w:id="0">
    <w:p w14:paraId="5369B290" w14:textId="77777777" w:rsidR="00AC0CC9" w:rsidRDefault="00AC0CC9" w:rsidP="005E02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771F9" w14:textId="77777777" w:rsidR="005E028C" w:rsidRDefault="005269C6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02C4F" wp14:editId="0130AEB7">
              <wp:simplePos x="0" y="0"/>
              <wp:positionH relativeFrom="page">
                <wp:align>right</wp:align>
              </wp:positionH>
              <wp:positionV relativeFrom="paragraph">
                <wp:posOffset>-468630</wp:posOffset>
              </wp:positionV>
              <wp:extent cx="7545070" cy="1080198"/>
              <wp:effectExtent l="0" t="0" r="0" b="5715"/>
              <wp:wrapNone/>
              <wp:docPr id="8" name="Zone de text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45070" cy="108019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133CE97" w14:textId="77777777" w:rsidR="001605EA" w:rsidRDefault="001605EA" w:rsidP="00F71066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</w:p>
                        <w:p w14:paraId="7B894F31" w14:textId="77777777" w:rsidR="001605EA" w:rsidRDefault="00596E6B" w:rsidP="00596E6B">
                          <w:pPr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                                                                       </w:t>
                          </w:r>
                        </w:p>
                        <w:p w14:paraId="5DB010EC" w14:textId="77777777" w:rsidR="00B55A45" w:rsidRPr="001605EA" w:rsidRDefault="00B55A45" w:rsidP="00B55A45">
                          <w:pPr>
                            <w:ind w:firstLin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ptab w:relativeTo="margin" w:alignment="right" w:leader="underscore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802C4F" id="_x0000_t202" coordsize="21600,21600" o:spt="202" path="m,l,21600r21600,l21600,xe">
              <v:stroke joinstyle="miter"/>
              <v:path gradientshapeok="t" o:connecttype="rect"/>
            </v:shapetype>
            <v:shape id="Zone de texte 8" o:spid="_x0000_s1027" type="#_x0000_t202" style="position:absolute;left:0;text-align:left;margin-left:542.9pt;margin-top:-36.9pt;width:594.1pt;height:85.0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" filled="f" stroked="f" strokeweight=".5pt">
              <v:textbox>
                <w:txbxContent>
                  <w:p w14:paraId="4133CE97" w14:textId="77777777" w:rsidR="001605EA" w:rsidRDefault="001605EA" w:rsidP="00F71066">
                    <w:pPr>
                      <w:jc w:val="center"/>
                      <w:rPr>
                        <w:sz w:val="32"/>
                        <w:szCs w:val="32"/>
                      </w:rPr>
                    </w:pPr>
                  </w:p>
                  <w:p w14:paraId="7B894F31" w14:textId="77777777" w:rsidR="001605EA" w:rsidRDefault="00596E6B" w:rsidP="00596E6B">
                    <w:pPr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 xml:space="preserve">                                                                       </w:t>
                    </w:r>
                  </w:p>
                  <w:p w14:paraId="5DB010EC" w14:textId="77777777" w:rsidR="00B55A45" w:rsidRPr="001605EA" w:rsidRDefault="00B55A45" w:rsidP="00B55A45">
                    <w:pPr>
                      <w:ind w:firstLine="0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ptab w:relativeTo="margin" w:alignment="right" w:leader="underscore"/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AB580E" wp14:editId="1F5DE60F">
              <wp:simplePos x="0" y="0"/>
              <wp:positionH relativeFrom="margin">
                <wp:posOffset>669869</wp:posOffset>
              </wp:positionH>
              <wp:positionV relativeFrom="paragraph">
                <wp:posOffset>-367240</wp:posOffset>
              </wp:positionV>
              <wp:extent cx="4059534" cy="698500"/>
              <wp:effectExtent l="0" t="0" r="0" b="635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9534" cy="698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FAC5AC4" w14:textId="77777777" w:rsidR="00706114" w:rsidRPr="001605EA" w:rsidRDefault="00706114" w:rsidP="00706114">
                          <w:pPr>
                            <w:jc w:val="center"/>
                          </w:pPr>
                          <w:r w:rsidRPr="001605EA">
                            <w:t>Barrières Laser</w:t>
                          </w:r>
                        </w:p>
                        <w:p w14:paraId="3222CE6C" w14:textId="77777777" w:rsidR="00706114" w:rsidRDefault="00706114" w:rsidP="00706114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1605EA">
                            <w:rPr>
                              <w:sz w:val="16"/>
                              <w:szCs w:val="16"/>
                            </w:rPr>
                            <w:t>Lucas CANNIZZARO, Grégory SCHATZ, Baptiste WOZNIAK, Guillaume JEAN</w:t>
                          </w:r>
                        </w:p>
                        <w:p w14:paraId="7C55C811" w14:textId="77777777" w:rsidR="00706114" w:rsidRDefault="0070611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3AB580E" id="Zone de texte 1" o:spid="_x0000_s1028" type="#_x0000_t202" style="position:absolute;left:0;text-align:left;margin-left:52.75pt;margin-top:-28.9pt;width:319.65pt;height:5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aGGQ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" filled="f" stroked="f" strokeweight=".5pt">
              <v:textbox>
                <w:txbxContent>
                  <w:p w14:paraId="1FAC5AC4" w14:textId="77777777" w:rsidR="00706114" w:rsidRPr="001605EA" w:rsidRDefault="00706114" w:rsidP="00706114">
                    <w:pPr>
                      <w:jc w:val="center"/>
                    </w:pPr>
                    <w:r w:rsidRPr="001605EA">
                      <w:t>Barrières Laser</w:t>
                    </w:r>
                  </w:p>
                  <w:p w14:paraId="3222CE6C" w14:textId="77777777" w:rsidR="00706114" w:rsidRDefault="00706114" w:rsidP="00706114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1605EA">
                      <w:rPr>
                        <w:sz w:val="16"/>
                        <w:szCs w:val="16"/>
                      </w:rPr>
                      <w:t>Lucas CANNIZZARO, Grégory SCHATZ, Baptiste WOZNIAK, Guillaume JEAN</w:t>
                    </w:r>
                  </w:p>
                  <w:p w14:paraId="7C55C811" w14:textId="77777777" w:rsidR="00706114" w:rsidRDefault="00706114"/>
                </w:txbxContent>
              </v:textbox>
              <w10:wrap anchorx="margin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04F8BA3" wp14:editId="36ACE347">
              <wp:simplePos x="0" y="0"/>
              <wp:positionH relativeFrom="column">
                <wp:posOffset>-1447081</wp:posOffset>
              </wp:positionH>
              <wp:positionV relativeFrom="paragraph">
                <wp:posOffset>-467611</wp:posOffset>
              </wp:positionV>
              <wp:extent cx="2129720" cy="808893"/>
              <wp:effectExtent l="0" t="0" r="0" b="0"/>
              <wp:wrapNone/>
              <wp:docPr id="10" name="Zone de text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9720" cy="8088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AADBD6E" w14:textId="77777777" w:rsidR="004B621A" w:rsidRDefault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70AA3190" wp14:editId="4C3C451E">
                                <wp:extent cx="1400175" cy="715998"/>
                                <wp:effectExtent l="0" t="0" r="0" b="8255"/>
                                <wp:docPr id="5" name="Imag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 5"/>
                                        <pic:cNvPicPr/>
                                      </pic:nvPicPr>
                                      <pic:blipFill>
                                        <a:blip r:embed="rId1">
                                          <a:alphaModFix amt="85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32127" cy="7323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4F8BA3" id="Zone de texte 10" o:spid="_x0000_s1029" type="#_x0000_t202" style="position:absolute;left:0;text-align:left;margin-left:-113.95pt;margin-top:-36.8pt;width:167.7pt;height:6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" filled="f" stroked="f" strokeweight=".5pt">
              <v:textbox>
                <w:txbxContent>
                  <w:p w14:paraId="6AADBD6E" w14:textId="77777777" w:rsidR="004B621A" w:rsidRDefault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70AA3190" wp14:editId="4C3C451E">
                          <wp:extent cx="1400175" cy="715998"/>
                          <wp:effectExtent l="0" t="0" r="0" b="8255"/>
                          <wp:docPr id="5" name="Imag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 5"/>
                                  <pic:cNvPicPr/>
                                </pic:nvPicPr>
                                <pic:blipFill>
                                  <a:blip r:embed="rId2">
                                    <a:alphaModFix amt="8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32127" cy="73233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197E666" wp14:editId="5B6E9518">
              <wp:simplePos x="0" y="0"/>
              <wp:positionH relativeFrom="page">
                <wp:posOffset>6134825</wp:posOffset>
              </wp:positionH>
              <wp:positionV relativeFrom="paragraph">
                <wp:posOffset>-542722</wp:posOffset>
              </wp:positionV>
              <wp:extent cx="1662674" cy="1004836"/>
              <wp:effectExtent l="0" t="0" r="0" b="508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2674" cy="10048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744CD2" w14:textId="77777777" w:rsidR="004B621A" w:rsidRDefault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3F3467A4" wp14:editId="5878CCF4">
                                <wp:extent cx="856800" cy="856800"/>
                                <wp:effectExtent l="0" t="0" r="635" b="635"/>
                                <wp:docPr id="3" name="Imag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mage 7"/>
                                        <pic:cNvPicPr/>
                                      </pic:nvPicPr>
                                      <pic:blipFill>
                                        <a:blip r:embed="rId3">
                                          <a:alphaModFix amt="85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56800" cy="856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197E666" id="Zone de texte 2" o:spid="_x0000_s1030" type="#_x0000_t202" style="position:absolute;left:0;text-align:left;margin-left:483.05pt;margin-top:-42.75pt;width:130.9pt;height:79.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" filled="f" stroked="f" strokeweight=".5pt">
              <v:textbox>
                <w:txbxContent>
                  <w:p w14:paraId="5E744CD2" w14:textId="77777777" w:rsidR="004B621A" w:rsidRDefault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3F3467A4" wp14:editId="5878CCF4">
                          <wp:extent cx="856800" cy="856800"/>
                          <wp:effectExtent l="0" t="0" r="635" b="635"/>
                          <wp:docPr id="3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 7"/>
                                  <pic:cNvPicPr/>
                                </pic:nvPicPr>
                                <pic:blipFill>
                                  <a:blip r:embed="rId4">
                                    <a:alphaModFix amt="8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56800" cy="8568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C5AA2D8" wp14:editId="7C260C3C">
              <wp:simplePos x="0" y="0"/>
              <wp:positionH relativeFrom="column">
                <wp:posOffset>4505639</wp:posOffset>
              </wp:positionH>
              <wp:positionV relativeFrom="paragraph">
                <wp:posOffset>-563454</wp:posOffset>
              </wp:positionV>
              <wp:extent cx="1462035" cy="1155561"/>
              <wp:effectExtent l="0" t="0" r="0" b="6985"/>
              <wp:wrapNone/>
              <wp:docPr id="9" name="Zone de text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2035" cy="11555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83A57C" w14:textId="77777777" w:rsidR="004B621A" w:rsidRDefault="004B621A" w:rsidP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2D5B8655" wp14:editId="2B3D2E9E">
                                <wp:extent cx="742950" cy="864393"/>
                                <wp:effectExtent l="0" t="0" r="0" b="0"/>
                                <wp:docPr id="4" name="Imag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Image 4"/>
                                        <pic:cNvPicPr/>
                                      </pic:nvPicPr>
                                      <pic:blipFill>
                                        <a:blip r:embed="rId5">
                                          <a:alphaModFix amt="70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82139" cy="9099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C5AA2D8" id="Zone de texte 9" o:spid="_x0000_s1031" type="#_x0000_t202" style="position:absolute;left:0;text-align:left;margin-left:354.75pt;margin-top:-44.35pt;width:115.1pt;height:9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" filled="f" stroked="f" strokeweight=".5pt">
              <v:textbox>
                <w:txbxContent>
                  <w:p w14:paraId="4983A57C" w14:textId="77777777" w:rsidR="004B621A" w:rsidRDefault="004B621A" w:rsidP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2D5B8655" wp14:editId="2B3D2E9E">
                          <wp:extent cx="742950" cy="864393"/>
                          <wp:effectExtent l="0" t="0" r="0" b="0"/>
                          <wp:docPr id="4" name="Imag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 4"/>
                                  <pic:cNvPicPr/>
                                </pic:nvPicPr>
                                <pic:blipFill>
                                  <a:blip r:embed="rId6">
                                    <a:alphaModFix amt="70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82139" cy="9099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B23F5"/>
    <w:multiLevelType w:val="hybridMultilevel"/>
    <w:tmpl w:val="5E94A7CE"/>
    <w:lvl w:ilvl="0" w:tplc="6288920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D16A5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E014832"/>
    <w:multiLevelType w:val="hybridMultilevel"/>
    <w:tmpl w:val="1826BE92"/>
    <w:lvl w:ilvl="0" w:tplc="98686AF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9B"/>
    <w:rsid w:val="000157E4"/>
    <w:rsid w:val="0006280C"/>
    <w:rsid w:val="000801FF"/>
    <w:rsid w:val="000A3B80"/>
    <w:rsid w:val="0012218B"/>
    <w:rsid w:val="001605EA"/>
    <w:rsid w:val="00173A6E"/>
    <w:rsid w:val="001C40EF"/>
    <w:rsid w:val="002361BA"/>
    <w:rsid w:val="002437B9"/>
    <w:rsid w:val="00321C9F"/>
    <w:rsid w:val="003356C7"/>
    <w:rsid w:val="003372ED"/>
    <w:rsid w:val="00350369"/>
    <w:rsid w:val="003625A8"/>
    <w:rsid w:val="003A55E7"/>
    <w:rsid w:val="003E76C3"/>
    <w:rsid w:val="00452A30"/>
    <w:rsid w:val="004530A1"/>
    <w:rsid w:val="004543A5"/>
    <w:rsid w:val="00463845"/>
    <w:rsid w:val="0049674C"/>
    <w:rsid w:val="004B621A"/>
    <w:rsid w:val="00510129"/>
    <w:rsid w:val="00510E28"/>
    <w:rsid w:val="005269C6"/>
    <w:rsid w:val="00527233"/>
    <w:rsid w:val="0056560E"/>
    <w:rsid w:val="00596E6B"/>
    <w:rsid w:val="005A0D72"/>
    <w:rsid w:val="005A5669"/>
    <w:rsid w:val="005E028C"/>
    <w:rsid w:val="00641891"/>
    <w:rsid w:val="006638AD"/>
    <w:rsid w:val="006A38DA"/>
    <w:rsid w:val="00706114"/>
    <w:rsid w:val="007E57CB"/>
    <w:rsid w:val="00805698"/>
    <w:rsid w:val="00863738"/>
    <w:rsid w:val="008721B0"/>
    <w:rsid w:val="00875B5E"/>
    <w:rsid w:val="008E7D0F"/>
    <w:rsid w:val="008F6BD6"/>
    <w:rsid w:val="0090599F"/>
    <w:rsid w:val="00910AA0"/>
    <w:rsid w:val="00916F87"/>
    <w:rsid w:val="00925E33"/>
    <w:rsid w:val="00935670"/>
    <w:rsid w:val="0094444A"/>
    <w:rsid w:val="009715DA"/>
    <w:rsid w:val="009928C9"/>
    <w:rsid w:val="00994CBD"/>
    <w:rsid w:val="00996BB2"/>
    <w:rsid w:val="009B129B"/>
    <w:rsid w:val="009D3D75"/>
    <w:rsid w:val="009E67FC"/>
    <w:rsid w:val="009F70DB"/>
    <w:rsid w:val="00A25887"/>
    <w:rsid w:val="00A47F1C"/>
    <w:rsid w:val="00A570C2"/>
    <w:rsid w:val="00A96C82"/>
    <w:rsid w:val="00AB38BA"/>
    <w:rsid w:val="00AC0CC9"/>
    <w:rsid w:val="00AE5468"/>
    <w:rsid w:val="00B106CA"/>
    <w:rsid w:val="00B36118"/>
    <w:rsid w:val="00B55A45"/>
    <w:rsid w:val="00BA6FEB"/>
    <w:rsid w:val="00BB010A"/>
    <w:rsid w:val="00BE07DB"/>
    <w:rsid w:val="00C15348"/>
    <w:rsid w:val="00C57CCB"/>
    <w:rsid w:val="00C81FB6"/>
    <w:rsid w:val="00CE0673"/>
    <w:rsid w:val="00D83BDB"/>
    <w:rsid w:val="00E04166"/>
    <w:rsid w:val="00E969AA"/>
    <w:rsid w:val="00EB630F"/>
    <w:rsid w:val="00EB793D"/>
    <w:rsid w:val="00EF3BA2"/>
    <w:rsid w:val="00F71066"/>
    <w:rsid w:val="00FD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CF5399"/>
  <w15:chartTrackingRefBased/>
  <w15:docId w15:val="{3C54A6A5-82E2-4AE9-8B58-51195DDE6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agraphe"/>
    <w:qFormat/>
    <w:rsid w:val="009B129B"/>
    <w:pPr>
      <w:ind w:firstLine="709"/>
    </w:pPr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173A6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3A6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2F8D97"/>
      <w:sz w:val="2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9E67F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rsid w:val="007E57C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E57C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E57C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E57C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E57C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E57C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6560E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144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6560E"/>
    <w:rPr>
      <w:rFonts w:ascii="Times New Roman" w:eastAsiaTheme="majorEastAsia" w:hAnsi="Times New Roman" w:cstheme="majorBidi"/>
      <w:b/>
      <w:spacing w:val="-10"/>
      <w:kern w:val="28"/>
      <w:sz w:val="144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73A6E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73A6E"/>
    <w:rPr>
      <w:rFonts w:ascii="Times New Roman" w:eastAsiaTheme="majorEastAsia" w:hAnsi="Times New Roman" w:cstheme="majorBidi"/>
      <w:color w:val="2F8D97"/>
      <w:sz w:val="24"/>
      <w:szCs w:val="26"/>
    </w:rPr>
  </w:style>
  <w:style w:type="paragraph" w:styleId="En-tte">
    <w:name w:val="header"/>
    <w:basedOn w:val="Normal"/>
    <w:link w:val="En-tteCar"/>
    <w:uiPriority w:val="99"/>
    <w:unhideWhenUsed/>
    <w:rsid w:val="005E02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028C"/>
    <w:rPr>
      <w:rFonts w:ascii="Times New Roman" w:hAnsi="Times New Roman"/>
    </w:rPr>
  </w:style>
  <w:style w:type="paragraph" w:styleId="Pieddepage">
    <w:name w:val="footer"/>
    <w:basedOn w:val="Normal"/>
    <w:link w:val="PieddepageCar"/>
    <w:uiPriority w:val="99"/>
    <w:unhideWhenUsed/>
    <w:rsid w:val="005E02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028C"/>
    <w:rPr>
      <w:rFonts w:ascii="Times New Roman" w:hAnsi="Times New Roman"/>
    </w:rPr>
  </w:style>
  <w:style w:type="character" w:customStyle="1" w:styleId="Titre3Car">
    <w:name w:val="Titre 3 Car"/>
    <w:basedOn w:val="Policepardfaut"/>
    <w:link w:val="Titre3"/>
    <w:uiPriority w:val="9"/>
    <w:rsid w:val="007E57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7E57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E57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E57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E57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E57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E57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re05">
    <w:name w:val="titre0.5"/>
    <w:basedOn w:val="Normal"/>
    <w:link w:val="titre05Car"/>
    <w:qFormat/>
    <w:rsid w:val="00173A6E"/>
    <w:rPr>
      <w:sz w:val="36"/>
    </w:rPr>
  </w:style>
  <w:style w:type="character" w:customStyle="1" w:styleId="titre05Car">
    <w:name w:val="titre0.5 Car"/>
    <w:basedOn w:val="Policepardfaut"/>
    <w:link w:val="titre05"/>
    <w:rsid w:val="00173A6E"/>
    <w:rPr>
      <w:rFonts w:ascii="Times New Roman" w:hAnsi="Times New Roman"/>
      <w:sz w:val="36"/>
    </w:rPr>
  </w:style>
  <w:style w:type="character" w:styleId="Textedelespacerserv">
    <w:name w:val="Placeholder Text"/>
    <w:basedOn w:val="Policepardfaut"/>
    <w:uiPriority w:val="99"/>
    <w:semiHidden/>
    <w:rsid w:val="000157E4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9B129B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9B12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jpg"/><Relationship Id="rId2" Type="http://schemas.openxmlformats.org/officeDocument/2006/relationships/image" Target="media/image260.png"/><Relationship Id="rId1" Type="http://schemas.openxmlformats.org/officeDocument/2006/relationships/image" Target="media/image26.png"/><Relationship Id="rId6" Type="http://schemas.openxmlformats.org/officeDocument/2006/relationships/image" Target="media/image280.png"/><Relationship Id="rId5" Type="http://schemas.openxmlformats.org/officeDocument/2006/relationships/image" Target="media/image28.png"/><Relationship Id="rId4" Type="http://schemas.openxmlformats.org/officeDocument/2006/relationships/image" Target="media/image27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est2\Documents\Mod&#232;les%20Office%20personnalis&#233;s\Mod&#232;le_ProjetBarrieresLaser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396FF-89ED-42F7-8362-C026C36BD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Modèle_ProjetBarrieresLaser.dotx</Template>
  <TotalTime>712</TotalTime>
  <Pages>10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Invité SNIR2</dc:creator>
  <cp:keywords/>
  <dc:description/>
  <cp:lastModifiedBy>CANNIZZARO Lucas</cp:lastModifiedBy>
  <cp:revision>30</cp:revision>
  <dcterms:created xsi:type="dcterms:W3CDTF">2022-01-26T07:22:00Z</dcterms:created>
  <dcterms:modified xsi:type="dcterms:W3CDTF">2022-03-01T10:56:00Z</dcterms:modified>
</cp:coreProperties>
</file>