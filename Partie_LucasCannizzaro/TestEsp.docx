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74BB1" w14:textId="5529AFEA" w:rsidR="009B129B" w:rsidRDefault="009B129B" w:rsidP="009B129B">
      <w:pPr>
        <w:pStyle w:val="titre05"/>
      </w:pPr>
    </w:p>
    <w:p w14:paraId="02C6E762" w14:textId="20AFA3F0" w:rsidR="009B129B" w:rsidRDefault="009B129B" w:rsidP="009B129B">
      <w:pPr>
        <w:pStyle w:val="titre05"/>
      </w:pPr>
      <w:r>
        <w:t>Test de l’esp32</w:t>
      </w:r>
    </w:p>
    <w:p w14:paraId="0D30F17A" w14:textId="29AC8D25" w:rsidR="009B129B" w:rsidRDefault="009B129B" w:rsidP="009B129B">
      <w:pPr>
        <w:pStyle w:val="titre05"/>
      </w:pPr>
    </w:p>
    <w:p w14:paraId="5BAF8447" w14:textId="0A9651FC" w:rsidR="009B129B" w:rsidRDefault="009B129B" w:rsidP="009B129B">
      <w:pPr>
        <w:pStyle w:val="Titre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BA5DEA" wp14:editId="36326592">
            <wp:simplePos x="0" y="0"/>
            <wp:positionH relativeFrom="column">
              <wp:posOffset>3293745</wp:posOffset>
            </wp:positionH>
            <wp:positionV relativeFrom="paragraph">
              <wp:posOffset>139065</wp:posOffset>
            </wp:positionV>
            <wp:extent cx="1743710" cy="2943860"/>
            <wp:effectExtent l="9525" t="0" r="0" b="0"/>
            <wp:wrapThrough wrapText="bothSides">
              <wp:wrapPolygon edited="0">
                <wp:start x="21482" y="-70"/>
                <wp:lineTo x="244" y="-70"/>
                <wp:lineTo x="244" y="21456"/>
                <wp:lineTo x="21482" y="21456"/>
                <wp:lineTo x="21482" y="-70"/>
              </wp:wrapPolygon>
            </wp:wrapThrough>
            <wp:docPr id="7" name="Image 7" descr="Une image contenant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437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Test avec une LED</w:t>
      </w:r>
    </w:p>
    <w:p w14:paraId="23A74311" w14:textId="69114CB4" w:rsidR="009B129B" w:rsidRDefault="009B129B" w:rsidP="009B129B"/>
    <w:p w14:paraId="62C499F3" w14:textId="03F60632" w:rsidR="009B129B" w:rsidRDefault="009B129B" w:rsidP="009B129B">
      <w:r>
        <w:rPr>
          <w:noProof/>
        </w:rPr>
        <w:drawing>
          <wp:anchor distT="0" distB="0" distL="114300" distR="114300" simplePos="0" relativeHeight="251658240" behindDoc="0" locked="0" layoutInCell="1" allowOverlap="1" wp14:anchorId="268DCC7C" wp14:editId="15A44A53">
            <wp:simplePos x="0" y="0"/>
            <wp:positionH relativeFrom="column">
              <wp:posOffset>-135034</wp:posOffset>
            </wp:positionH>
            <wp:positionV relativeFrom="paragraph">
              <wp:posOffset>76466</wp:posOffset>
            </wp:positionV>
            <wp:extent cx="1847850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377" y="21506"/>
                <wp:lineTo x="21377" y="0"/>
                <wp:lineTo x="0" y="0"/>
              </wp:wrapPolygon>
            </wp:wrapThrough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B52E7A7" w14:textId="288CF2F1" w:rsidR="009B129B" w:rsidRDefault="009B129B" w:rsidP="009B129B">
      <w:pPr>
        <w:pStyle w:val="titre05"/>
      </w:pPr>
    </w:p>
    <w:p w14:paraId="2A5D031E" w14:textId="72DEA83E" w:rsidR="009E67FC" w:rsidRDefault="009E67FC" w:rsidP="00173A6E">
      <w:pPr>
        <w:pStyle w:val="titre05"/>
      </w:pPr>
    </w:p>
    <w:p w14:paraId="69C1D3DA" w14:textId="58B86FAE" w:rsidR="009B129B" w:rsidRDefault="009B129B" w:rsidP="00173A6E">
      <w:pPr>
        <w:pStyle w:val="titre05"/>
      </w:pPr>
    </w:p>
    <w:p w14:paraId="36A15927" w14:textId="0B80DB16" w:rsidR="009B129B" w:rsidRDefault="009B129B" w:rsidP="00173A6E">
      <w:pPr>
        <w:pStyle w:val="titre05"/>
      </w:pPr>
    </w:p>
    <w:p w14:paraId="1F910175" w14:textId="18F197C9" w:rsidR="009B129B" w:rsidRDefault="009B129B" w:rsidP="00173A6E">
      <w:pPr>
        <w:pStyle w:val="titre05"/>
      </w:pPr>
    </w:p>
    <w:p w14:paraId="38854D42" w14:textId="257C4555" w:rsidR="009B129B" w:rsidRDefault="009B129B" w:rsidP="009B129B">
      <w:pPr>
        <w:pStyle w:val="titre05"/>
        <w:ind w:firstLine="0"/>
      </w:pPr>
    </w:p>
    <w:p w14:paraId="1094BAE0" w14:textId="55308560" w:rsidR="009B129B" w:rsidRDefault="009B129B" w:rsidP="009B129B">
      <w:pPr>
        <w:pStyle w:val="Titre1"/>
      </w:pPr>
      <w:r>
        <w:t>Test changement d’état avec un bouton poussoir</w:t>
      </w:r>
      <w:r w:rsidR="00350369">
        <w:t xml:space="preserve"> (résistance Pull-Down)</w:t>
      </w:r>
    </w:p>
    <w:p w14:paraId="78E9537D" w14:textId="54E7DDE3" w:rsidR="00350369" w:rsidRDefault="00321C9F" w:rsidP="00350369">
      <w:r>
        <w:rPr>
          <w:noProof/>
        </w:rPr>
        <w:drawing>
          <wp:anchor distT="0" distB="0" distL="114300" distR="114300" simplePos="0" relativeHeight="251661312" behindDoc="0" locked="0" layoutInCell="1" allowOverlap="1" wp14:anchorId="3D64BA4E" wp14:editId="5E383670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2965450" cy="3199130"/>
            <wp:effectExtent l="0" t="2540" r="3810" b="3810"/>
            <wp:wrapThrough wrapText="bothSides">
              <wp:wrapPolygon edited="0">
                <wp:start x="21619" y="17"/>
                <wp:lineTo x="111" y="17"/>
                <wp:lineTo x="111" y="21497"/>
                <wp:lineTo x="21619" y="21497"/>
                <wp:lineTo x="21619" y="17"/>
              </wp:wrapPolygon>
            </wp:wrapThrough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1" t="32404" r="7994" b="20249"/>
                    <a:stretch/>
                  </pic:blipFill>
                  <pic:spPr bwMode="auto">
                    <a:xfrm rot="16200000">
                      <a:off x="0" y="0"/>
                      <a:ext cx="296545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72F66" wp14:editId="094252B7">
            <wp:simplePos x="0" y="0"/>
            <wp:positionH relativeFrom="column">
              <wp:posOffset>-421256</wp:posOffset>
            </wp:positionH>
            <wp:positionV relativeFrom="paragraph">
              <wp:posOffset>314887</wp:posOffset>
            </wp:positionV>
            <wp:extent cx="2447021" cy="2424223"/>
            <wp:effectExtent l="0" t="0" r="0" b="0"/>
            <wp:wrapThrough wrapText="bothSides">
              <wp:wrapPolygon edited="0">
                <wp:start x="0" y="0"/>
                <wp:lineTo x="0" y="21391"/>
                <wp:lineTo x="21359" y="21391"/>
                <wp:lineTo x="21359" y="0"/>
                <wp:lineTo x="0" y="0"/>
              </wp:wrapPolygon>
            </wp:wrapThrough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021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036A9" w14:textId="2D8D52E3" w:rsidR="00350369" w:rsidRDefault="00350369" w:rsidP="00350369"/>
    <w:p w14:paraId="21B18D08" w14:textId="3123DE10" w:rsidR="00321C9F" w:rsidRDefault="00321C9F" w:rsidP="00350369"/>
    <w:p w14:paraId="480AEB59" w14:textId="65F37F82" w:rsidR="00321C9F" w:rsidRDefault="00321C9F" w:rsidP="00350369"/>
    <w:p w14:paraId="496F97AF" w14:textId="591AFF45" w:rsidR="00321C9F" w:rsidRDefault="00321C9F" w:rsidP="00350369"/>
    <w:p w14:paraId="7BBFED14" w14:textId="0CF71181" w:rsidR="00321C9F" w:rsidRDefault="00321C9F" w:rsidP="00350369"/>
    <w:p w14:paraId="7D673170" w14:textId="7AE0A300" w:rsidR="00321C9F" w:rsidRDefault="00321C9F" w:rsidP="00350369"/>
    <w:p w14:paraId="16DA2705" w14:textId="54035B2B" w:rsidR="00321C9F" w:rsidRDefault="00321C9F" w:rsidP="00321C9F">
      <w:pPr>
        <w:pStyle w:val="Titre1"/>
      </w:pPr>
      <w:r>
        <w:t>Test</w:t>
      </w:r>
      <w:r w:rsidRPr="00321C9F">
        <w:t xml:space="preserve"> </w:t>
      </w:r>
      <w:r>
        <w:t xml:space="preserve">changement d’état avec un bouton poussoir </w:t>
      </w:r>
      <w:r w:rsidR="0049674C">
        <w:t>(détection d’un front montant ou descendant)</w:t>
      </w:r>
    </w:p>
    <w:p w14:paraId="1FCD6DCB" w14:textId="196D9B76" w:rsidR="0049674C" w:rsidRDefault="0049674C" w:rsidP="0049674C">
      <w:r>
        <w:rPr>
          <w:noProof/>
        </w:rPr>
        <w:drawing>
          <wp:anchor distT="0" distB="0" distL="114300" distR="114300" simplePos="0" relativeHeight="251662336" behindDoc="0" locked="0" layoutInCell="1" allowOverlap="1" wp14:anchorId="668B1AD1" wp14:editId="60C831AF">
            <wp:simplePos x="0" y="0"/>
            <wp:positionH relativeFrom="margin">
              <wp:posOffset>573863</wp:posOffset>
            </wp:positionH>
            <wp:positionV relativeFrom="paragraph">
              <wp:posOffset>129230</wp:posOffset>
            </wp:positionV>
            <wp:extent cx="4518660" cy="2830830"/>
            <wp:effectExtent l="0" t="0" r="0" b="7620"/>
            <wp:wrapThrough wrapText="bothSides">
              <wp:wrapPolygon edited="0">
                <wp:start x="0" y="0"/>
                <wp:lineTo x="0" y="21513"/>
                <wp:lineTo x="21491" y="21513"/>
                <wp:lineTo x="21491" y="0"/>
                <wp:lineTo x="0" y="0"/>
              </wp:wrapPolygon>
            </wp:wrapThrough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A6950" w14:textId="5409DCEF" w:rsidR="0049674C" w:rsidRPr="0049674C" w:rsidRDefault="0049674C" w:rsidP="0049674C"/>
    <w:p w14:paraId="0C1080DC" w14:textId="7ECDAA8A" w:rsidR="00321C9F" w:rsidRDefault="00321C9F" w:rsidP="00321C9F"/>
    <w:p w14:paraId="331466BF" w14:textId="3456ED38" w:rsidR="0049674C" w:rsidRDefault="0049674C" w:rsidP="00321C9F"/>
    <w:p w14:paraId="05D73FE2" w14:textId="2DBA7FF8" w:rsidR="0049674C" w:rsidRDefault="0049674C" w:rsidP="00321C9F"/>
    <w:p w14:paraId="66CC0FC7" w14:textId="3D863875" w:rsidR="0049674C" w:rsidRDefault="0049674C" w:rsidP="00321C9F"/>
    <w:p w14:paraId="6130C14F" w14:textId="2674E79D" w:rsidR="0049674C" w:rsidRDefault="0049674C" w:rsidP="00321C9F"/>
    <w:p w14:paraId="6DE64BCC" w14:textId="36F6C22D" w:rsidR="0049674C" w:rsidRDefault="0049674C" w:rsidP="00321C9F"/>
    <w:p w14:paraId="338415EF" w14:textId="6D4A46A4" w:rsidR="0049674C" w:rsidRDefault="0049674C" w:rsidP="00321C9F"/>
    <w:p w14:paraId="5584F318" w14:textId="686EC0C0" w:rsidR="0049674C" w:rsidRDefault="0049674C" w:rsidP="00321C9F"/>
    <w:p w14:paraId="7BE56834" w14:textId="2ADB86A8" w:rsidR="0049674C" w:rsidRDefault="0049674C" w:rsidP="00321C9F"/>
    <w:p w14:paraId="42C9A6EF" w14:textId="4D15F8BD" w:rsidR="0049674C" w:rsidRDefault="0049674C" w:rsidP="00321C9F"/>
    <w:p w14:paraId="5BC6B63D" w14:textId="64A3533D" w:rsidR="0049674C" w:rsidRDefault="0049674C" w:rsidP="0049674C">
      <w:pPr>
        <w:pStyle w:val="Titre1"/>
      </w:pPr>
      <w:r>
        <w:t>Test</w:t>
      </w:r>
      <w:r w:rsidRPr="00321C9F">
        <w:t xml:space="preserve"> </w:t>
      </w:r>
      <w:r>
        <w:t>changement d’état avec un bouton poussoir (compteur)</w:t>
      </w:r>
    </w:p>
    <w:p w14:paraId="5EF4434C" w14:textId="260CC745" w:rsidR="0049674C" w:rsidRDefault="00E04166" w:rsidP="00321C9F">
      <w:r>
        <w:rPr>
          <w:noProof/>
        </w:rPr>
        <w:drawing>
          <wp:anchor distT="0" distB="0" distL="114300" distR="114300" simplePos="0" relativeHeight="251663360" behindDoc="0" locked="0" layoutInCell="1" allowOverlap="1" wp14:anchorId="14305DF6" wp14:editId="7ACA85B2">
            <wp:simplePos x="0" y="0"/>
            <wp:positionH relativeFrom="column">
              <wp:posOffset>567173</wp:posOffset>
            </wp:positionH>
            <wp:positionV relativeFrom="paragraph">
              <wp:posOffset>227344</wp:posOffset>
            </wp:positionV>
            <wp:extent cx="4550735" cy="3201867"/>
            <wp:effectExtent l="0" t="0" r="2540" b="0"/>
            <wp:wrapThrough wrapText="bothSides">
              <wp:wrapPolygon edited="0">
                <wp:start x="0" y="0"/>
                <wp:lineTo x="0" y="21463"/>
                <wp:lineTo x="21522" y="21463"/>
                <wp:lineTo x="21522" y="0"/>
                <wp:lineTo x="0" y="0"/>
              </wp:wrapPolygon>
            </wp:wrapThrough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3201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E90F8" w14:textId="740993BD" w:rsidR="00E04166" w:rsidRDefault="00E04166" w:rsidP="00321C9F"/>
    <w:p w14:paraId="2E75B585" w14:textId="73D1C30B" w:rsidR="00EB630F" w:rsidRDefault="00EB630F" w:rsidP="00321C9F"/>
    <w:p w14:paraId="51347BED" w14:textId="6583018C" w:rsidR="00EB630F" w:rsidRDefault="00EB630F" w:rsidP="00321C9F"/>
    <w:p w14:paraId="6DDF3884" w14:textId="278805EF" w:rsidR="00EB630F" w:rsidRDefault="00EB630F" w:rsidP="00321C9F"/>
    <w:p w14:paraId="28585D8B" w14:textId="61096E6B" w:rsidR="00EB630F" w:rsidRDefault="00EB630F" w:rsidP="00321C9F"/>
    <w:p w14:paraId="41DDDF4E" w14:textId="77CC8468" w:rsidR="00EB630F" w:rsidRDefault="00EB630F" w:rsidP="00321C9F"/>
    <w:p w14:paraId="7C007826" w14:textId="390E3913" w:rsidR="00EB630F" w:rsidRDefault="00EB630F" w:rsidP="00321C9F"/>
    <w:p w14:paraId="71B05DB3" w14:textId="16078707" w:rsidR="00EB630F" w:rsidRDefault="00EB630F" w:rsidP="00321C9F"/>
    <w:p w14:paraId="39D3D9B5" w14:textId="0F53B725" w:rsidR="00EB630F" w:rsidRDefault="00EB630F" w:rsidP="00321C9F"/>
    <w:p w14:paraId="19A5B75F" w14:textId="05788272" w:rsidR="00EB630F" w:rsidRDefault="00EB630F" w:rsidP="00321C9F"/>
    <w:p w14:paraId="7B30F51A" w14:textId="2037CE4C" w:rsidR="00EB630F" w:rsidRDefault="00EB630F" w:rsidP="00321C9F"/>
    <w:p w14:paraId="17F20A29" w14:textId="3B7C847C" w:rsidR="00EB630F" w:rsidRDefault="00EB630F" w:rsidP="00321C9F"/>
    <w:p w14:paraId="32F36EBA" w14:textId="3FEB9BB4" w:rsidR="00EB630F" w:rsidRDefault="00EB630F" w:rsidP="00321C9F"/>
    <w:p w14:paraId="4CC122D4" w14:textId="28620213" w:rsidR="00EB630F" w:rsidRDefault="00EB630F" w:rsidP="00321C9F"/>
    <w:p w14:paraId="52F64B53" w14:textId="4DB48060" w:rsidR="00EB630F" w:rsidRDefault="00EB630F" w:rsidP="00321C9F"/>
    <w:p w14:paraId="20ADB8D2" w14:textId="4D63BD19" w:rsidR="00EB630F" w:rsidRDefault="00EB630F" w:rsidP="00321C9F"/>
    <w:p w14:paraId="3B66774A" w14:textId="3975E319" w:rsidR="00EB630F" w:rsidRDefault="00EB630F" w:rsidP="00EB630F">
      <w:pPr>
        <w:pStyle w:val="Titre1"/>
      </w:pPr>
      <w:r>
        <w:t>Test</w:t>
      </w:r>
      <w:r w:rsidRPr="00321C9F">
        <w:t xml:space="preserve"> </w:t>
      </w:r>
      <w:r>
        <w:t>changement d’état avec un bouton poussoir (fonction compteur)</w:t>
      </w:r>
    </w:p>
    <w:p w14:paraId="3BCC513E" w14:textId="5D2E884D" w:rsidR="00EB630F" w:rsidRDefault="00EB630F" w:rsidP="00321C9F"/>
    <w:p w14:paraId="137F5F92" w14:textId="7FE8C466" w:rsidR="000A3B80" w:rsidRDefault="008E7D0F" w:rsidP="000A3B80">
      <w:pPr>
        <w:pStyle w:val="Titre1"/>
        <w:numPr>
          <w:ilvl w:val="0"/>
          <w:numId w:val="0"/>
        </w:numPr>
        <w:ind w:left="432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C9E639" wp14:editId="1FC3825B">
            <wp:simplePos x="0" y="0"/>
            <wp:positionH relativeFrom="margin">
              <wp:align>center</wp:align>
            </wp:positionH>
            <wp:positionV relativeFrom="paragraph">
              <wp:posOffset>53945</wp:posOffset>
            </wp:positionV>
            <wp:extent cx="4778510" cy="3774559"/>
            <wp:effectExtent l="0" t="0" r="3175" b="0"/>
            <wp:wrapThrough wrapText="bothSides">
              <wp:wrapPolygon edited="0">
                <wp:start x="0" y="0"/>
                <wp:lineTo x="0" y="21476"/>
                <wp:lineTo x="21528" y="21476"/>
                <wp:lineTo x="21528" y="0"/>
                <wp:lineTo x="0" y="0"/>
              </wp:wrapPolygon>
            </wp:wrapThrough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10" cy="377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C3F3A" w14:textId="7F3F9BCD" w:rsidR="000A3B80" w:rsidRDefault="008E7D0F" w:rsidP="000A3B80">
      <w:pPr>
        <w:pStyle w:val="Titre1"/>
        <w:numPr>
          <w:ilvl w:val="0"/>
          <w:numId w:val="0"/>
        </w:numPr>
        <w:ind w:left="432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34919B" wp14:editId="4649056D">
            <wp:simplePos x="0" y="0"/>
            <wp:positionH relativeFrom="margin">
              <wp:align>center</wp:align>
            </wp:positionH>
            <wp:positionV relativeFrom="paragraph">
              <wp:posOffset>3417570</wp:posOffset>
            </wp:positionV>
            <wp:extent cx="2875280" cy="4377055"/>
            <wp:effectExtent l="0" t="7938" r="0" b="0"/>
            <wp:wrapThrough wrapText="bothSides">
              <wp:wrapPolygon edited="0">
                <wp:start x="21660" y="39"/>
                <wp:lineTo x="193" y="39"/>
                <wp:lineTo x="193" y="21473"/>
                <wp:lineTo x="21660" y="21473"/>
                <wp:lineTo x="21660" y="39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2" r="11194" b="8121"/>
                    <a:stretch/>
                  </pic:blipFill>
                  <pic:spPr bwMode="auto">
                    <a:xfrm rot="16200000">
                      <a:off x="0" y="0"/>
                      <a:ext cx="287528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F0B06" w14:textId="1F0E3623" w:rsidR="000A3B80" w:rsidRDefault="000A3B80" w:rsidP="000A3B80">
      <w:pPr>
        <w:pStyle w:val="Titre1"/>
      </w:pPr>
      <w:r>
        <w:t>Test</w:t>
      </w:r>
      <w:r w:rsidRPr="00321C9F">
        <w:t xml:space="preserve"> </w:t>
      </w:r>
      <w:r w:rsidR="008E7D0F">
        <w:t>intervalle de temps</w:t>
      </w:r>
      <w:r>
        <w:t xml:space="preserve"> entre deux bouton poussoir</w:t>
      </w:r>
    </w:p>
    <w:p w14:paraId="17CC42C9" w14:textId="5AE56A60" w:rsidR="005A0D72" w:rsidRDefault="005A0D72" w:rsidP="005A0D72"/>
    <w:p w14:paraId="272FE307" w14:textId="4E0E95CD" w:rsidR="008E7D0F" w:rsidRDefault="008E7D0F" w:rsidP="005A0D72"/>
    <w:p w14:paraId="0F1F13DF" w14:textId="7272EDFF" w:rsidR="005A0D72" w:rsidRPr="005A0D72" w:rsidRDefault="005A0D72" w:rsidP="005A0D72"/>
    <w:p w14:paraId="1F4C8285" w14:textId="19E1E1E0" w:rsidR="008E7D0F" w:rsidRDefault="008E7D0F">
      <w:pPr>
        <w:ind w:firstLine="0"/>
      </w:pPr>
      <w:r>
        <w:br w:type="page"/>
      </w:r>
    </w:p>
    <w:p w14:paraId="09A313FD" w14:textId="72E42273" w:rsidR="00EB630F" w:rsidRPr="00321C9F" w:rsidRDefault="00A47F1C" w:rsidP="00321C9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CBF146" wp14:editId="568F1454">
            <wp:simplePos x="0" y="0"/>
            <wp:positionH relativeFrom="margin">
              <wp:posOffset>-474832</wp:posOffset>
            </wp:positionH>
            <wp:positionV relativeFrom="paragraph">
              <wp:posOffset>556659</wp:posOffset>
            </wp:positionV>
            <wp:extent cx="2887980" cy="669290"/>
            <wp:effectExtent l="0" t="0" r="7620" b="0"/>
            <wp:wrapThrough wrapText="bothSides">
              <wp:wrapPolygon edited="0">
                <wp:start x="0" y="0"/>
                <wp:lineTo x="0" y="20903"/>
                <wp:lineTo x="21515" y="20903"/>
                <wp:lineTo x="21515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78"/>
                    <a:stretch/>
                  </pic:blipFill>
                  <pic:spPr bwMode="auto">
                    <a:xfrm>
                      <a:off x="0" y="0"/>
                      <a:ext cx="2887980" cy="66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9783722" wp14:editId="3AA0458B">
            <wp:simplePos x="0" y="0"/>
            <wp:positionH relativeFrom="margin">
              <wp:align>right</wp:align>
            </wp:positionH>
            <wp:positionV relativeFrom="paragraph">
              <wp:posOffset>237535</wp:posOffset>
            </wp:positionV>
            <wp:extent cx="2997835" cy="5757545"/>
            <wp:effectExtent l="0" t="0" r="0" b="0"/>
            <wp:wrapThrough wrapText="bothSides">
              <wp:wrapPolygon edited="0">
                <wp:start x="0" y="0"/>
                <wp:lineTo x="0" y="21512"/>
                <wp:lineTo x="21412" y="21512"/>
                <wp:lineTo x="21412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630F" w:rsidRPr="00321C9F" w:rsidSect="00A96C82">
      <w:headerReference w:type="default" r:id="rId18"/>
      <w:footerReference w:type="default" r:id="rId19"/>
      <w:pgSz w:w="11906" w:h="16838"/>
      <w:pgMar w:top="1417" w:right="1417" w:bottom="1417" w:left="1417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1572C" w14:textId="77777777" w:rsidR="0094444A" w:rsidRDefault="0094444A" w:rsidP="005E028C">
      <w:pPr>
        <w:spacing w:after="0" w:line="240" w:lineRule="auto"/>
      </w:pPr>
      <w:r>
        <w:separator/>
      </w:r>
    </w:p>
  </w:endnote>
  <w:endnote w:type="continuationSeparator" w:id="0">
    <w:p w14:paraId="6A8CD8CB" w14:textId="77777777" w:rsidR="0094444A" w:rsidRDefault="0094444A" w:rsidP="005E0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74560"/>
      <w:docPartObj>
        <w:docPartGallery w:val="Page Numbers (Bottom of Page)"/>
        <w:docPartUnique/>
      </w:docPartObj>
    </w:sdtPr>
    <w:sdtEndPr/>
    <w:sdtContent>
      <w:p w14:paraId="08D608EA" w14:textId="77777777" w:rsidR="00B55A45" w:rsidRDefault="003372ED" w:rsidP="003372ED">
        <w:pPr>
          <w:pStyle w:val="Pieddepage"/>
          <w:ind w:firstLine="0"/>
        </w:pPr>
        <w:r>
          <w:ptab w:relativeTo="margin" w:alignment="right" w:leader="underscore"/>
        </w:r>
        <w:r w:rsidR="00A96C82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AB05CD8" wp14:editId="3AE6BED5">
                  <wp:simplePos x="0" y="0"/>
                  <wp:positionH relativeFrom="rightMargin">
                    <wp:posOffset>-659765</wp:posOffset>
                  </wp:positionH>
                  <wp:positionV relativeFrom="bottomMargin">
                    <wp:posOffset>254000</wp:posOffset>
                  </wp:positionV>
                  <wp:extent cx="1304925" cy="400050"/>
                  <wp:effectExtent l="0" t="0" r="28575" b="19050"/>
                  <wp:wrapNone/>
                  <wp:docPr id="6" name="Rectangle : carré corné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04925" cy="40005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6E89E1" w14:textId="77777777" w:rsidR="004530A1" w:rsidRPr="009715DA" w:rsidRDefault="00A96C82" w:rsidP="009715D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9715DA">
                                <w:rPr>
                                  <w:sz w:val="20"/>
                                  <w:szCs w:val="20"/>
                                </w:rPr>
                                <w:t>page</w:t>
                              </w:r>
                              <w:proofErr w:type="gramEnd"/>
                              <w:r w:rsidRPr="009715DA">
                                <w:rPr>
                                  <w:sz w:val="20"/>
                                  <w:szCs w:val="20"/>
                                </w:rPr>
                                <w:t xml:space="preserve"> 1 de</w:t>
                              </w:r>
                              <w:r w:rsidR="00B55A45" w:rsidRPr="009715DA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instrText xml:space="preserve"> NUMPAGES  \* Arabic  \* MERGEFORMAT </w:instrTex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CE0673" w:rsidRPr="009715DA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AB05CD8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6" o:spid="_x0000_s1031" type="#_x0000_t65" style="position:absolute;margin-left:-51.95pt;margin-top:20pt;width:102.7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" o:allowincell="f" adj="14135" strokecolor="gray" strokeweight=".25pt">
                  <v:textbox>
                    <w:txbxContent>
                      <w:p w14:paraId="256E89E1" w14:textId="77777777" w:rsidR="004530A1" w:rsidRPr="009715DA" w:rsidRDefault="00A96C82" w:rsidP="009715DA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9715DA">
                          <w:rPr>
                            <w:sz w:val="20"/>
                            <w:szCs w:val="20"/>
                          </w:rPr>
                          <w:t>page</w:t>
                        </w:r>
                        <w:proofErr w:type="gramEnd"/>
                        <w:r w:rsidRPr="009715DA">
                          <w:rPr>
                            <w:sz w:val="20"/>
                            <w:szCs w:val="20"/>
                          </w:rPr>
                          <w:t xml:space="preserve"> 1 de</w:t>
                        </w:r>
                        <w:r w:rsidR="00B55A45" w:rsidRPr="009715DA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instrText xml:space="preserve"> NUMPAGES  \* Arabic  \* MERGEFORMAT </w:instrTex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CE0673" w:rsidRPr="009715DA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  <w:p w14:paraId="1620A764" w14:textId="1357CE9C" w:rsidR="005E028C" w:rsidRDefault="0094444A" w:rsidP="000157E4">
        <w:pPr>
          <w:pStyle w:val="Pieddepage"/>
          <w:ind w:firstLine="0"/>
        </w:pPr>
        <w:sdt>
          <w:sdtPr>
            <w:rPr>
              <w:sz w:val="20"/>
              <w:szCs w:val="20"/>
            </w:rPr>
            <w:alias w:val="Titre "/>
            <w:tag w:val=""/>
            <w:id w:val="1538081557"/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0157E4" w:rsidRPr="0031420C">
              <w:rPr>
                <w:rStyle w:val="Textedelespacerserv"/>
              </w:rPr>
              <w:t>[Titre ]</w:t>
            </w:r>
          </w:sdtContent>
        </w:sdt>
        <w:r w:rsidR="000157E4">
          <w:rPr>
            <w:sz w:val="20"/>
            <w:szCs w:val="20"/>
          </w:rPr>
          <w:tab/>
        </w:r>
        <w:r w:rsidR="00B55A45">
          <w:t xml:space="preserve">                                  </w:t>
        </w:r>
        <w:r w:rsidR="00CE0673" w:rsidRPr="009715DA">
          <w:rPr>
            <w:sz w:val="20"/>
            <w:szCs w:val="20"/>
          </w:rPr>
          <w:fldChar w:fldCharType="begin"/>
        </w:r>
        <w:r w:rsidR="00CE0673" w:rsidRPr="009715DA">
          <w:rPr>
            <w:sz w:val="20"/>
            <w:szCs w:val="20"/>
          </w:rPr>
          <w:instrText xml:space="preserve"> DATE  \@ "dd/MM/yyyy HH:mm"  \* MERGEFORMAT </w:instrText>
        </w:r>
        <w:r w:rsidR="00CE0673" w:rsidRPr="009715DA">
          <w:rPr>
            <w:sz w:val="20"/>
            <w:szCs w:val="20"/>
          </w:rPr>
          <w:fldChar w:fldCharType="separate"/>
        </w:r>
        <w:r w:rsidR="008E7D0F">
          <w:rPr>
            <w:noProof/>
            <w:sz w:val="20"/>
            <w:szCs w:val="20"/>
          </w:rPr>
          <w:t>02/02/2022 09:57</w:t>
        </w:r>
        <w:r w:rsidR="00CE0673" w:rsidRPr="009715DA">
          <w:rPr>
            <w:sz w:val="20"/>
            <w:szCs w:val="20"/>
          </w:rPr>
          <w:fldChar w:fldCharType="end"/>
        </w:r>
        <w:r w:rsidR="00FD1F30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21572" w14:textId="77777777" w:rsidR="0094444A" w:rsidRDefault="0094444A" w:rsidP="005E028C">
      <w:pPr>
        <w:spacing w:after="0" w:line="240" w:lineRule="auto"/>
      </w:pPr>
      <w:r>
        <w:separator/>
      </w:r>
    </w:p>
  </w:footnote>
  <w:footnote w:type="continuationSeparator" w:id="0">
    <w:p w14:paraId="48F0C540" w14:textId="77777777" w:rsidR="0094444A" w:rsidRDefault="0094444A" w:rsidP="005E0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71F9" w14:textId="77777777" w:rsidR="005E028C" w:rsidRDefault="005269C6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02C4F" wp14:editId="0130AEB7">
              <wp:simplePos x="0" y="0"/>
              <wp:positionH relativeFrom="page">
                <wp:align>right</wp:align>
              </wp:positionH>
              <wp:positionV relativeFrom="paragraph">
                <wp:posOffset>-468630</wp:posOffset>
              </wp:positionV>
              <wp:extent cx="7545070" cy="1080198"/>
              <wp:effectExtent l="0" t="0" r="0" b="5715"/>
              <wp:wrapNone/>
              <wp:docPr id="8" name="Zone de text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45070" cy="108019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133CE97" w14:textId="77777777" w:rsidR="001605EA" w:rsidRDefault="001605EA" w:rsidP="00F71066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</w:p>
                        <w:p w14:paraId="7B894F31" w14:textId="77777777" w:rsidR="001605EA" w:rsidRDefault="00596E6B" w:rsidP="00596E6B">
                          <w:pPr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                                                                       </w:t>
                          </w:r>
                        </w:p>
                        <w:p w14:paraId="5DB010EC" w14:textId="77777777" w:rsidR="00B55A45" w:rsidRPr="001605EA" w:rsidRDefault="00B55A45" w:rsidP="00B55A45">
                          <w:pPr>
                            <w:ind w:firstLin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ptab w:relativeTo="margin" w:alignment="right" w:leader="underscore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802C4F" id="_x0000_t202" coordsize="21600,21600" o:spt="202" path="m,l,21600r21600,l21600,xe">
              <v:stroke joinstyle="miter"/>
              <v:path gradientshapeok="t" o:connecttype="rect"/>
            </v:shapetype>
            <v:shape id="Zone de texte 8" o:spid="_x0000_s1026" type="#_x0000_t202" style="position:absolute;left:0;text-align:left;margin-left:542.9pt;margin-top:-36.9pt;width:594.1pt;height:85.0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" filled="f" stroked="f" strokeweight=".5pt">
              <v:textbox>
                <w:txbxContent>
                  <w:p w14:paraId="4133CE97" w14:textId="77777777" w:rsidR="001605EA" w:rsidRDefault="001605EA" w:rsidP="00F71066">
                    <w:pPr>
                      <w:jc w:val="center"/>
                      <w:rPr>
                        <w:sz w:val="32"/>
                        <w:szCs w:val="32"/>
                      </w:rPr>
                    </w:pPr>
                  </w:p>
                  <w:p w14:paraId="7B894F31" w14:textId="77777777" w:rsidR="001605EA" w:rsidRDefault="00596E6B" w:rsidP="00596E6B">
                    <w:pPr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 xml:space="preserve">                                                                       </w:t>
                    </w:r>
                  </w:p>
                  <w:p w14:paraId="5DB010EC" w14:textId="77777777" w:rsidR="00B55A45" w:rsidRPr="001605EA" w:rsidRDefault="00B55A45" w:rsidP="00B55A45">
                    <w:pPr>
                      <w:ind w:firstLine="0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ptab w:relativeTo="margin" w:alignment="right" w:leader="underscore"/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AB580E" wp14:editId="1F5DE60F">
              <wp:simplePos x="0" y="0"/>
              <wp:positionH relativeFrom="margin">
                <wp:posOffset>669869</wp:posOffset>
              </wp:positionH>
              <wp:positionV relativeFrom="paragraph">
                <wp:posOffset>-367240</wp:posOffset>
              </wp:positionV>
              <wp:extent cx="4059534" cy="698500"/>
              <wp:effectExtent l="0" t="0" r="0" b="635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9534" cy="698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AC5AC4" w14:textId="77777777" w:rsidR="00706114" w:rsidRPr="001605EA" w:rsidRDefault="00706114" w:rsidP="00706114">
                          <w:pPr>
                            <w:jc w:val="center"/>
                          </w:pPr>
                          <w:r w:rsidRPr="001605EA">
                            <w:t>Barrières Laser</w:t>
                          </w:r>
                        </w:p>
                        <w:p w14:paraId="3222CE6C" w14:textId="77777777" w:rsidR="00706114" w:rsidRDefault="00706114" w:rsidP="00706114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1605EA">
                            <w:rPr>
                              <w:sz w:val="16"/>
                              <w:szCs w:val="16"/>
                            </w:rPr>
                            <w:t>Lucas CANNIZZARO, Grégory SCHATZ, Baptiste WOZNIAK, Guillaume JEAN</w:t>
                          </w:r>
                        </w:p>
                        <w:p w14:paraId="7C55C811" w14:textId="77777777" w:rsidR="00706114" w:rsidRDefault="0070611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3AB580E" id="Zone de texte 1" o:spid="_x0000_s1027" type="#_x0000_t202" style="position:absolute;left:0;text-align:left;margin-left:52.75pt;margin-top:-28.9pt;width:319.65pt;height:5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aGGQ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" filled="f" stroked="f" strokeweight=".5pt">
              <v:textbox>
                <w:txbxContent>
                  <w:p w14:paraId="1FAC5AC4" w14:textId="77777777" w:rsidR="00706114" w:rsidRPr="001605EA" w:rsidRDefault="00706114" w:rsidP="00706114">
                    <w:pPr>
                      <w:jc w:val="center"/>
                    </w:pPr>
                    <w:r w:rsidRPr="001605EA">
                      <w:t>Barrières Laser</w:t>
                    </w:r>
                  </w:p>
                  <w:p w14:paraId="3222CE6C" w14:textId="77777777" w:rsidR="00706114" w:rsidRDefault="00706114" w:rsidP="00706114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1605EA">
                      <w:rPr>
                        <w:sz w:val="16"/>
                        <w:szCs w:val="16"/>
                      </w:rPr>
                      <w:t>Lucas CANNIZZARO, Grégory SCHATZ, Baptiste WOZNIAK, Guillaume JEAN</w:t>
                    </w:r>
                  </w:p>
                  <w:p w14:paraId="7C55C811" w14:textId="77777777" w:rsidR="00706114" w:rsidRDefault="00706114"/>
                </w:txbxContent>
              </v:textbox>
              <w10:wrap anchorx="margin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04F8BA3" wp14:editId="36ACE347">
              <wp:simplePos x="0" y="0"/>
              <wp:positionH relativeFrom="column">
                <wp:posOffset>-1447081</wp:posOffset>
              </wp:positionH>
              <wp:positionV relativeFrom="paragraph">
                <wp:posOffset>-467611</wp:posOffset>
              </wp:positionV>
              <wp:extent cx="2129720" cy="808893"/>
              <wp:effectExtent l="0" t="0" r="0" b="0"/>
              <wp:wrapNone/>
              <wp:docPr id="10" name="Zone de text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9720" cy="8088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AADBD6E" w14:textId="77777777" w:rsidR="004B621A" w:rsidRDefault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70AA3190" wp14:editId="4C3C451E">
                                <wp:extent cx="1400175" cy="715998"/>
                                <wp:effectExtent l="0" t="0" r="0" b="8255"/>
                                <wp:docPr id="5" name="Imag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 5"/>
                                        <pic:cNvPicPr/>
                                      </pic:nvPicPr>
                                      <pic:blipFill>
                                        <a:blip r:embed="rId1">
                                          <a:alphaModFix amt="85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32127" cy="7323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4F8BA3" id="Zone de texte 10" o:spid="_x0000_s1028" type="#_x0000_t202" style="position:absolute;left:0;text-align:left;margin-left:-113.95pt;margin-top:-36.8pt;width:167.7pt;height:6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" filled="f" stroked="f" strokeweight=".5pt">
              <v:textbox>
                <w:txbxContent>
                  <w:p w14:paraId="6AADBD6E" w14:textId="77777777" w:rsidR="004B621A" w:rsidRDefault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70AA3190" wp14:editId="4C3C451E">
                          <wp:extent cx="1400175" cy="715998"/>
                          <wp:effectExtent l="0" t="0" r="0" b="8255"/>
                          <wp:docPr id="5" name="Imag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 5"/>
                                  <pic:cNvPicPr/>
                                </pic:nvPicPr>
                                <pic:blipFill>
                                  <a:blip r:embed="rId1">
                                    <a:alphaModFix amt="8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32127" cy="73233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197E666" wp14:editId="5B6E9518">
              <wp:simplePos x="0" y="0"/>
              <wp:positionH relativeFrom="page">
                <wp:posOffset>6134825</wp:posOffset>
              </wp:positionH>
              <wp:positionV relativeFrom="paragraph">
                <wp:posOffset>-542722</wp:posOffset>
              </wp:positionV>
              <wp:extent cx="1662674" cy="1004836"/>
              <wp:effectExtent l="0" t="0" r="0" b="508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2674" cy="10048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744CD2" w14:textId="77777777" w:rsidR="004B621A" w:rsidRDefault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3F3467A4" wp14:editId="5878CCF4">
                                <wp:extent cx="856800" cy="856800"/>
                                <wp:effectExtent l="0" t="0" r="635" b="635"/>
                                <wp:docPr id="3" name="Imag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mage 7"/>
                                        <pic:cNvPicPr/>
                                      </pic:nvPicPr>
                                      <pic:blipFill>
                                        <a:blip r:embed="rId2">
                                          <a:alphaModFix amt="85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56800" cy="856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197E666" id="Zone de texte 2" o:spid="_x0000_s1029" type="#_x0000_t202" style="position:absolute;left:0;text-align:left;margin-left:483.05pt;margin-top:-42.75pt;width:130.9pt;height:79.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" filled="f" stroked="f" strokeweight=".5pt">
              <v:textbox>
                <w:txbxContent>
                  <w:p w14:paraId="5E744CD2" w14:textId="77777777" w:rsidR="004B621A" w:rsidRDefault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3F3467A4" wp14:editId="5878CCF4">
                          <wp:extent cx="856800" cy="856800"/>
                          <wp:effectExtent l="0" t="0" r="635" b="635"/>
                          <wp:docPr id="3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 7"/>
                                  <pic:cNvPicPr/>
                                </pic:nvPicPr>
                                <pic:blipFill>
                                  <a:blip r:embed="rId2">
                                    <a:alphaModFix amt="8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56800" cy="856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C5AA2D8" wp14:editId="7C260C3C">
              <wp:simplePos x="0" y="0"/>
              <wp:positionH relativeFrom="column">
                <wp:posOffset>4505639</wp:posOffset>
              </wp:positionH>
              <wp:positionV relativeFrom="paragraph">
                <wp:posOffset>-563454</wp:posOffset>
              </wp:positionV>
              <wp:extent cx="1462035" cy="1155561"/>
              <wp:effectExtent l="0" t="0" r="0" b="6985"/>
              <wp:wrapNone/>
              <wp:docPr id="9" name="Zone de text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2035" cy="11555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83A57C" w14:textId="77777777" w:rsidR="004B621A" w:rsidRDefault="004B621A" w:rsidP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2D5B8655" wp14:editId="2B3D2E9E">
                                <wp:extent cx="742950" cy="864393"/>
                                <wp:effectExtent l="0" t="0" r="0" b="0"/>
                                <wp:docPr id="4" name="Imag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Image 4"/>
                                        <pic:cNvPicPr/>
                                      </pic:nvPicPr>
                                      <pic:blipFill>
                                        <a:blip r:embed="rId3">
                                          <a:alphaModFix amt="70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82139" cy="9099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C5AA2D8" id="Zone de texte 9" o:spid="_x0000_s1030" type="#_x0000_t202" style="position:absolute;left:0;text-align:left;margin-left:354.75pt;margin-top:-44.35pt;width:115.1pt;height:9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" filled="f" stroked="f" strokeweight=".5pt">
              <v:textbox>
                <w:txbxContent>
                  <w:p w14:paraId="4983A57C" w14:textId="77777777" w:rsidR="004B621A" w:rsidRDefault="004B621A" w:rsidP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2D5B8655" wp14:editId="2B3D2E9E">
                          <wp:extent cx="742950" cy="864393"/>
                          <wp:effectExtent l="0" t="0" r="0" b="0"/>
                          <wp:docPr id="4" name="Imag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 4"/>
                                  <pic:cNvPicPr/>
                                </pic:nvPicPr>
                                <pic:blipFill>
                                  <a:blip r:embed="rId3">
                                    <a:alphaModFix amt="70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82139" cy="9099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B23F5"/>
    <w:multiLevelType w:val="hybridMultilevel"/>
    <w:tmpl w:val="5E94A7CE"/>
    <w:lvl w:ilvl="0" w:tplc="6288920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16A5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E014832"/>
    <w:multiLevelType w:val="hybridMultilevel"/>
    <w:tmpl w:val="1826BE92"/>
    <w:lvl w:ilvl="0" w:tplc="98686AF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9B"/>
    <w:rsid w:val="000157E4"/>
    <w:rsid w:val="000801FF"/>
    <w:rsid w:val="000A3B80"/>
    <w:rsid w:val="001605EA"/>
    <w:rsid w:val="00173A6E"/>
    <w:rsid w:val="001C40EF"/>
    <w:rsid w:val="002361BA"/>
    <w:rsid w:val="002437B9"/>
    <w:rsid w:val="00321C9F"/>
    <w:rsid w:val="003372ED"/>
    <w:rsid w:val="00350369"/>
    <w:rsid w:val="003625A8"/>
    <w:rsid w:val="004530A1"/>
    <w:rsid w:val="00463845"/>
    <w:rsid w:val="0049674C"/>
    <w:rsid w:val="004B621A"/>
    <w:rsid w:val="005269C6"/>
    <w:rsid w:val="0056560E"/>
    <w:rsid w:val="00596E6B"/>
    <w:rsid w:val="005A0D72"/>
    <w:rsid w:val="005E028C"/>
    <w:rsid w:val="00641891"/>
    <w:rsid w:val="006638AD"/>
    <w:rsid w:val="006A38DA"/>
    <w:rsid w:val="00706114"/>
    <w:rsid w:val="007E57CB"/>
    <w:rsid w:val="00805698"/>
    <w:rsid w:val="008721B0"/>
    <w:rsid w:val="008E7D0F"/>
    <w:rsid w:val="00916F87"/>
    <w:rsid w:val="0094444A"/>
    <w:rsid w:val="009715DA"/>
    <w:rsid w:val="009928C9"/>
    <w:rsid w:val="00996BB2"/>
    <w:rsid w:val="009B129B"/>
    <w:rsid w:val="009E67FC"/>
    <w:rsid w:val="009F70DB"/>
    <w:rsid w:val="00A25887"/>
    <w:rsid w:val="00A47F1C"/>
    <w:rsid w:val="00A570C2"/>
    <w:rsid w:val="00A96C82"/>
    <w:rsid w:val="00AE5468"/>
    <w:rsid w:val="00B55A45"/>
    <w:rsid w:val="00BA6FEB"/>
    <w:rsid w:val="00BE07DB"/>
    <w:rsid w:val="00C15348"/>
    <w:rsid w:val="00CE0673"/>
    <w:rsid w:val="00D83BDB"/>
    <w:rsid w:val="00E04166"/>
    <w:rsid w:val="00EB630F"/>
    <w:rsid w:val="00EF3BA2"/>
    <w:rsid w:val="00F71066"/>
    <w:rsid w:val="00FD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CF5399"/>
  <w15:chartTrackingRefBased/>
  <w15:docId w15:val="{3C54A6A5-82E2-4AE9-8B58-51195DDE6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agraphe"/>
    <w:qFormat/>
    <w:rsid w:val="009B129B"/>
    <w:pPr>
      <w:ind w:firstLine="709"/>
    </w:pPr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173A6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3A6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2F8D97"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9E67F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7E57C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E57C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E57C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E57C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E57C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E57C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6560E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144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6560E"/>
    <w:rPr>
      <w:rFonts w:ascii="Times New Roman" w:eastAsiaTheme="majorEastAsia" w:hAnsi="Times New Roman" w:cstheme="majorBidi"/>
      <w:b/>
      <w:spacing w:val="-10"/>
      <w:kern w:val="28"/>
      <w:sz w:val="144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73A6E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3A6E"/>
    <w:rPr>
      <w:rFonts w:ascii="Times New Roman" w:eastAsiaTheme="majorEastAsia" w:hAnsi="Times New Roman" w:cstheme="majorBidi"/>
      <w:color w:val="2F8D97"/>
      <w:sz w:val="24"/>
      <w:szCs w:val="26"/>
    </w:rPr>
  </w:style>
  <w:style w:type="paragraph" w:styleId="En-tte">
    <w:name w:val="header"/>
    <w:basedOn w:val="Normal"/>
    <w:link w:val="En-tteCar"/>
    <w:uiPriority w:val="99"/>
    <w:unhideWhenUsed/>
    <w:rsid w:val="005E02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028C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5E02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028C"/>
    <w:rPr>
      <w:rFonts w:ascii="Times New Roman" w:hAnsi="Times New Roman"/>
    </w:rPr>
  </w:style>
  <w:style w:type="character" w:customStyle="1" w:styleId="Titre3Car">
    <w:name w:val="Titre 3 Car"/>
    <w:basedOn w:val="Policepardfaut"/>
    <w:link w:val="Titre3"/>
    <w:uiPriority w:val="9"/>
    <w:rsid w:val="007E57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7E57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E57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E57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E57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E57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E57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re05">
    <w:name w:val="titre0.5"/>
    <w:basedOn w:val="Normal"/>
    <w:link w:val="titre05Car"/>
    <w:qFormat/>
    <w:rsid w:val="00173A6E"/>
    <w:rPr>
      <w:sz w:val="36"/>
    </w:rPr>
  </w:style>
  <w:style w:type="character" w:customStyle="1" w:styleId="titre05Car">
    <w:name w:val="titre0.5 Car"/>
    <w:basedOn w:val="Policepardfaut"/>
    <w:link w:val="titre05"/>
    <w:rsid w:val="00173A6E"/>
    <w:rPr>
      <w:rFonts w:ascii="Times New Roman" w:hAnsi="Times New Roman"/>
      <w:sz w:val="36"/>
    </w:rPr>
  </w:style>
  <w:style w:type="character" w:styleId="Textedelespacerserv">
    <w:name w:val="Placeholder Text"/>
    <w:basedOn w:val="Policepardfaut"/>
    <w:uiPriority w:val="99"/>
    <w:semiHidden/>
    <w:rsid w:val="000157E4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9B129B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9B12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jp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est2\Documents\Mod&#232;les%20Office%20personnalis&#233;s\Mod&#232;le_ProjetBarrieresLase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396FF-89ED-42F7-8362-C026C36BD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Modèle_ProjetBarrieresLaser.dotx</Template>
  <TotalTime>132</TotalTime>
  <Pages>4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CANNIZZARO Lucas</cp:lastModifiedBy>
  <cp:revision>5</cp:revision>
  <dcterms:created xsi:type="dcterms:W3CDTF">2022-01-26T07:22:00Z</dcterms:created>
  <dcterms:modified xsi:type="dcterms:W3CDTF">2022-02-02T09:04:00Z</dcterms:modified>
</cp:coreProperties>
</file>